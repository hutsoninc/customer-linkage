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433F6BAC" w14:textId="3BA5AE19" w:rsidR="00831287" w:rsidRDefault="001F50D7" w:rsidP="00175365">
      <w:pPr>
        <w:pStyle w:val="FirstPageSpacer"/>
        <w:spacing w:line="14" w:lineRule="exact"/>
        <w:sectPr w:rsidR="00831287" w:rsidSect="00175365">
          <w:footerReference w:type="even" r:id="rId11"/>
          <w:headerReference w:type="first" r:id="rId12"/>
          <w:type w:val="continuous"/>
          <w:pgSz w:w="12240" w:h="15840"/>
          <w:pgMar w:top="2995" w:right="1080" w:bottom="432" w:left="1080" w:header="86" w:footer="677" w:gutter="0"/>
          <w:cols w:space="360"/>
          <w:titlePg/>
          <w:docGrid w:linePitch="36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B3920" wp14:editId="6423E8BA">
                <wp:simplePos x="0" y="0"/>
                <wp:positionH relativeFrom="column">
                  <wp:posOffset>-25400</wp:posOffset>
                </wp:positionH>
                <wp:positionV relativeFrom="page">
                  <wp:posOffset>326390</wp:posOffset>
                </wp:positionV>
                <wp:extent cx="4037965" cy="1174750"/>
                <wp:effectExtent l="0" t="0" r="635" b="19050"/>
                <wp:wrapNone/>
                <wp:docPr id="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965" cy="117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08975" w14:textId="5A2375FD" w:rsidR="001F50D7" w:rsidRPr="00AF6863" w:rsidRDefault="001C4009" w:rsidP="001F50D7">
                            <w:pPr>
                              <w:pStyle w:val="NameofDocumentJD"/>
                            </w:pPr>
                            <w:r>
                              <w:t>Customer Data Management Job 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B392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2pt;margin-top:25.7pt;width:317.95pt;height:9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" filled="f" stroked="f">
                <v:textbox inset="0,0,0,0">
                  <w:txbxContent>
                    <w:p w14:paraId="7CF08975" w14:textId="5A2375FD" w:rsidR="001F50D7" w:rsidRPr="00AF6863" w:rsidRDefault="001C4009" w:rsidP="001F50D7">
                      <w:pPr>
                        <w:pStyle w:val="NameofDocumentJD"/>
                      </w:pPr>
                      <w:r>
                        <w:t>Customer Data Management Job Aid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1284A4" w14:textId="08E23958" w:rsidR="001C4009" w:rsidRPr="001C4009" w:rsidRDefault="001C4009" w:rsidP="001C4009">
      <w:pPr>
        <w:pStyle w:val="FirstStoryHeaderOnlyJD"/>
        <w:rPr>
          <w:spacing w:val="8"/>
          <w:sz w:val="22"/>
        </w:rPr>
      </w:pPr>
      <w:r w:rsidRPr="001C4009">
        <w:rPr>
          <w:color w:val="367C2B" w:themeColor="accent2"/>
        </w:rPr>
        <w:t>Document Intent</w:t>
      </w:r>
      <w:r w:rsidR="008C75A3" w:rsidRPr="001C4009">
        <w:rPr>
          <w:color w:val="367C2B" w:themeColor="accent2"/>
        </w:rPr>
        <w:t xml:space="preserve"> </w:t>
      </w:r>
      <w:r w:rsidR="008C75A3">
        <w:br/>
      </w:r>
      <w:bookmarkStart w:id="1" w:name="_Hlk524261"/>
      <w:r w:rsidRPr="001C4009">
        <w:rPr>
          <w:b w:val="0"/>
          <w:bCs w:val="0"/>
          <w:spacing w:val="8"/>
          <w:sz w:val="22"/>
        </w:rPr>
        <w:t xml:space="preserve">This job aid includes best practices for managing customer data: adding and updating a customer record. It is everyone’s responsibility that customer data is entered correctly.  Share this document with anyone at your dealership who adds new customer records or updates existing customer records.  </w:t>
      </w:r>
      <w:r w:rsidR="001232E5" w:rsidRPr="001232E5">
        <w:rPr>
          <w:b w:val="0"/>
          <w:bCs w:val="0"/>
          <w:spacing w:val="8"/>
          <w:sz w:val="22"/>
        </w:rPr>
        <w:t>Garbage in, garbage out.</w:t>
      </w:r>
    </w:p>
    <w:p w14:paraId="28777BA5" w14:textId="09785863" w:rsidR="001C4009" w:rsidRDefault="001C4009" w:rsidP="001C4009">
      <w:pPr>
        <w:pStyle w:val="TextJD"/>
      </w:pPr>
      <w:r w:rsidRPr="001C4009">
        <w:t xml:space="preserve">All customers added through the John Deere Sales Tools and JDAim are added to Customer Registry.  If we have complete and accurate data gathering practices at the point of entry – from the parts counter to the service desk – we will have </w:t>
      </w:r>
      <w:r w:rsidR="00821B49" w:rsidRPr="00F47C97">
        <w:t>high-quality</w:t>
      </w:r>
      <w:r w:rsidRPr="001C4009">
        <w:t xml:space="preserve"> customer data in Customer Registry.</w:t>
      </w:r>
      <w:r w:rsidR="000C6CAB">
        <w:t xml:space="preserve">  </w:t>
      </w:r>
    </w:p>
    <w:p w14:paraId="0ACF2A5B" w14:textId="576F2F58" w:rsidR="003945BE" w:rsidRDefault="001C4009" w:rsidP="003945BE">
      <w:pPr>
        <w:pStyle w:val="FirstStoryHeaderOnlyJD"/>
        <w:rPr>
          <w:color w:val="367C2B" w:themeColor="accent2"/>
        </w:rPr>
      </w:pPr>
      <w:bookmarkStart w:id="2" w:name="_Hlk31976818"/>
      <w:bookmarkEnd w:id="1"/>
      <w:r w:rsidRPr="001C4009">
        <w:rPr>
          <w:color w:val="367C2B" w:themeColor="accent2"/>
        </w:rPr>
        <w:t xml:space="preserve">John Deere Data Practices &amp; Terms </w:t>
      </w:r>
    </w:p>
    <w:bookmarkEnd w:id="2"/>
    <w:p w14:paraId="0D1DD0B9" w14:textId="77777777" w:rsidR="000A436B" w:rsidRDefault="000A436B" w:rsidP="00B57A3C">
      <w:pPr>
        <w:pStyle w:val="FirstStoryHeaderOnlyJD"/>
        <w:numPr>
          <w:ilvl w:val="0"/>
          <w:numId w:val="33"/>
        </w:numPr>
        <w:spacing w:before="96" w:after="48"/>
        <w:rPr>
          <w:b w:val="0"/>
          <w:bCs w:val="0"/>
          <w:spacing w:val="8"/>
          <w:sz w:val="22"/>
        </w:rPr>
      </w:pPr>
      <w:r w:rsidRPr="00EB41B8">
        <w:rPr>
          <w:b w:val="0"/>
          <w:bCs w:val="0"/>
          <w:spacing w:val="8"/>
          <w:sz w:val="22"/>
        </w:rPr>
        <w:t xml:space="preserve">John Deere strives to have our customer data be complete, accurate, and valid to achieve data quality.  </w:t>
      </w:r>
    </w:p>
    <w:p w14:paraId="4BDD0406" w14:textId="77777777" w:rsidR="000A436B" w:rsidRPr="003945BE" w:rsidRDefault="000A436B" w:rsidP="00B57A3C">
      <w:pPr>
        <w:pStyle w:val="FirstStoryHeaderOnlyJD"/>
        <w:numPr>
          <w:ilvl w:val="0"/>
          <w:numId w:val="33"/>
        </w:numPr>
        <w:spacing w:before="96" w:after="48"/>
        <w:rPr>
          <w:b w:val="0"/>
          <w:bCs w:val="0"/>
          <w:spacing w:val="8"/>
          <w:sz w:val="22"/>
        </w:rPr>
      </w:pPr>
      <w:r w:rsidRPr="003945BE">
        <w:rPr>
          <w:b w:val="0"/>
          <w:bCs w:val="0"/>
          <w:spacing w:val="8"/>
          <w:sz w:val="22"/>
        </w:rPr>
        <w:t>Customer Registry is John Deere’s customer data source also known as IKC and CKC.</w:t>
      </w:r>
    </w:p>
    <w:p w14:paraId="78F04A92" w14:textId="77777777" w:rsidR="000A436B" w:rsidRDefault="000A436B" w:rsidP="00B57A3C">
      <w:pPr>
        <w:pStyle w:val="FirstStoryHeaderOnlyJD"/>
        <w:numPr>
          <w:ilvl w:val="0"/>
          <w:numId w:val="33"/>
        </w:numPr>
        <w:spacing w:before="96" w:after="48"/>
        <w:rPr>
          <w:b w:val="0"/>
          <w:bCs w:val="0"/>
          <w:spacing w:val="8"/>
          <w:sz w:val="22"/>
        </w:rPr>
      </w:pPr>
      <w:r w:rsidRPr="00EB41B8">
        <w:rPr>
          <w:b w:val="0"/>
          <w:bCs w:val="0"/>
          <w:spacing w:val="8"/>
          <w:sz w:val="22"/>
        </w:rPr>
        <w:t>Customer Entity ID is the unique ID assigned to the customer record in Registry.</w:t>
      </w:r>
      <w:r>
        <w:rPr>
          <w:b w:val="0"/>
          <w:bCs w:val="0"/>
          <w:spacing w:val="8"/>
          <w:sz w:val="22"/>
        </w:rPr>
        <w:t xml:space="preserve"> </w:t>
      </w:r>
    </w:p>
    <w:p w14:paraId="3569AE90" w14:textId="77777777" w:rsidR="000A436B" w:rsidRDefault="000A436B" w:rsidP="00B57A3C">
      <w:pPr>
        <w:pStyle w:val="FirstStoryHeaderOnlyJD"/>
        <w:numPr>
          <w:ilvl w:val="0"/>
          <w:numId w:val="33"/>
        </w:numPr>
        <w:spacing w:before="96" w:after="48"/>
        <w:rPr>
          <w:b w:val="0"/>
          <w:bCs w:val="0"/>
          <w:spacing w:val="8"/>
          <w:sz w:val="22"/>
        </w:rPr>
      </w:pPr>
      <w:r w:rsidRPr="00EB41B8">
        <w:rPr>
          <w:b w:val="0"/>
          <w:bCs w:val="0"/>
          <w:spacing w:val="8"/>
          <w:sz w:val="22"/>
        </w:rPr>
        <w:t>Contact ID is the unique ID assigned to a contact under a business record in Registry</w:t>
      </w:r>
      <w:r>
        <w:rPr>
          <w:b w:val="0"/>
          <w:bCs w:val="0"/>
          <w:spacing w:val="8"/>
          <w:sz w:val="22"/>
        </w:rPr>
        <w:t xml:space="preserve">.  </w:t>
      </w:r>
    </w:p>
    <w:p w14:paraId="4A2C9476" w14:textId="77777777" w:rsidR="001D5E01" w:rsidRDefault="00B561D1" w:rsidP="00B561D1">
      <w:pPr>
        <w:pStyle w:val="ListParagraph"/>
        <w:numPr>
          <w:ilvl w:val="0"/>
          <w:numId w:val="33"/>
        </w:numPr>
        <w:autoSpaceDE w:val="0"/>
        <w:autoSpaceDN w:val="0"/>
        <w:spacing w:after="0" w:line="240" w:lineRule="auto"/>
        <w:rPr>
          <w:rFonts w:ascii="Arial" w:eastAsia="Cambria" w:hAnsi="Arial" w:cstheme="majorHAnsi"/>
          <w:color w:val="000000" w:themeColor="text1"/>
          <w:spacing w:val="8"/>
          <w:kern w:val="24"/>
          <w:sz w:val="22"/>
          <w:szCs w:val="26"/>
        </w:rPr>
      </w:pPr>
      <w:r w:rsidRPr="00B561D1">
        <w:rPr>
          <w:rFonts w:ascii="Arial" w:eastAsia="Cambria" w:hAnsi="Arial" w:cstheme="majorHAnsi"/>
          <w:color w:val="000000" w:themeColor="text1"/>
          <w:spacing w:val="8"/>
          <w:kern w:val="24"/>
          <w:sz w:val="22"/>
          <w:szCs w:val="26"/>
        </w:rPr>
        <w:t>Each Individual, Business, and Contact in Registry are given a unique ID and needs to be maintained appropriately.  </w:t>
      </w:r>
      <w:r w:rsidRPr="00B561D1">
        <w:rPr>
          <w:rFonts w:ascii="Arial" w:eastAsia="Cambria" w:hAnsi="Arial" w:cstheme="majorHAnsi"/>
          <w:color w:val="FF0000"/>
          <w:spacing w:val="8"/>
          <w:kern w:val="24"/>
          <w:sz w:val="22"/>
          <w:szCs w:val="26"/>
        </w:rPr>
        <w:t>Do not change a customer record from one person or business to another.  </w:t>
      </w:r>
      <w:r w:rsidRPr="00B561D1">
        <w:rPr>
          <w:rFonts w:ascii="Arial" w:eastAsia="Cambria" w:hAnsi="Arial" w:cstheme="majorHAnsi"/>
          <w:color w:val="000000" w:themeColor="text1"/>
          <w:spacing w:val="8"/>
          <w:kern w:val="24"/>
          <w:sz w:val="22"/>
          <w:szCs w:val="26"/>
        </w:rPr>
        <w:t xml:space="preserve">These unique IDs may have an SSN/Tax ID and DOB associated </w:t>
      </w:r>
    </w:p>
    <w:p w14:paraId="5B3EBC99" w14:textId="092ACDFA" w:rsidR="00B561D1" w:rsidRPr="00B561D1" w:rsidRDefault="00B561D1" w:rsidP="001D5E01">
      <w:pPr>
        <w:pStyle w:val="ListParagraph"/>
        <w:autoSpaceDE w:val="0"/>
        <w:autoSpaceDN w:val="0"/>
        <w:spacing w:after="0" w:line="240" w:lineRule="auto"/>
        <w:rPr>
          <w:rFonts w:ascii="Arial" w:eastAsia="Cambria" w:hAnsi="Arial" w:cstheme="majorHAnsi"/>
          <w:color w:val="000000" w:themeColor="text1"/>
          <w:spacing w:val="8"/>
          <w:kern w:val="24"/>
          <w:sz w:val="22"/>
          <w:szCs w:val="26"/>
        </w:rPr>
      </w:pPr>
      <w:r w:rsidRPr="00B561D1">
        <w:rPr>
          <w:rFonts w:ascii="Arial" w:eastAsia="Cambria" w:hAnsi="Arial" w:cstheme="majorHAnsi"/>
          <w:color w:val="000000" w:themeColor="text1"/>
          <w:spacing w:val="8"/>
          <w:kern w:val="24"/>
          <w:sz w:val="22"/>
          <w:szCs w:val="26"/>
        </w:rPr>
        <w:t>to it.</w:t>
      </w:r>
    </w:p>
    <w:p w14:paraId="4711EAFF" w14:textId="77777777" w:rsidR="00A44030" w:rsidRPr="00B57A3C" w:rsidRDefault="00A44030" w:rsidP="00A44030">
      <w:pPr>
        <w:pStyle w:val="FirstStoryHeaderOnlyJD"/>
        <w:spacing w:after="0" w:line="264" w:lineRule="auto"/>
        <w:ind w:left="720"/>
        <w:rPr>
          <w:b w:val="0"/>
          <w:bCs w:val="0"/>
          <w:spacing w:val="8"/>
          <w:sz w:val="16"/>
          <w:szCs w:val="16"/>
        </w:rPr>
      </w:pPr>
    </w:p>
    <w:p w14:paraId="75CE5B6C" w14:textId="328FB6E7" w:rsidR="008C75A3" w:rsidRDefault="001C4009" w:rsidP="001C4009">
      <w:pPr>
        <w:pStyle w:val="FirstStoryHeaderOnlyJD"/>
        <w:rPr>
          <w:color w:val="367C2B" w:themeColor="accent2"/>
        </w:rPr>
      </w:pPr>
      <w:r>
        <w:rPr>
          <w:color w:val="367C2B" w:themeColor="accent2"/>
        </w:rPr>
        <w:t xml:space="preserve">Customer </w:t>
      </w:r>
      <w:r w:rsidR="004C2D34">
        <w:rPr>
          <w:color w:val="367C2B" w:themeColor="accent2"/>
        </w:rPr>
        <w:t>Fields</w:t>
      </w:r>
      <w:r w:rsidR="00821B49">
        <w:rPr>
          <w:color w:val="367C2B" w:themeColor="accent2"/>
        </w:rPr>
        <w:t xml:space="preserve"> </w:t>
      </w:r>
      <w:r w:rsidR="00821B49" w:rsidRPr="00F47C97">
        <w:rPr>
          <w:color w:val="367C2B" w:themeColor="accent2"/>
        </w:rPr>
        <w:t>in Registry</w:t>
      </w:r>
    </w:p>
    <w:p w14:paraId="08962AE2" w14:textId="07F6990C" w:rsidR="001C4009" w:rsidRDefault="001C4009" w:rsidP="00AE4CB7">
      <w:pPr>
        <w:pStyle w:val="FirstStoryHeaderOnlyJD"/>
        <w:spacing w:after="0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*Please use each field as indicated and not for anything other than its intended purpose.</w:t>
      </w:r>
    </w:p>
    <w:p w14:paraId="1A5A1FA1" w14:textId="77777777" w:rsidR="00AE4CB7" w:rsidRPr="00AE4CB7" w:rsidRDefault="00AE4CB7" w:rsidP="00AE4CB7">
      <w:pPr>
        <w:pStyle w:val="FirstStoryHeaderOnlyJD"/>
        <w:spacing w:after="0"/>
        <w:rPr>
          <w:b w:val="0"/>
          <w:bCs w:val="0"/>
          <w:spacing w:val="8"/>
          <w:sz w:val="8"/>
          <w:szCs w:val="8"/>
        </w:rPr>
      </w:pPr>
    </w:p>
    <w:p w14:paraId="03F7E244" w14:textId="77777777" w:rsidR="001C4009" w:rsidRPr="00012BC1" w:rsidRDefault="001C4009" w:rsidP="00AE4CB7">
      <w:pPr>
        <w:pStyle w:val="FirstStoryHeaderOnlyJD"/>
        <w:spacing w:after="0"/>
        <w:rPr>
          <w:b w:val="0"/>
          <w:bCs w:val="0"/>
          <w:color w:val="367C2B" w:themeColor="accent2"/>
          <w:spacing w:val="8"/>
          <w:sz w:val="22"/>
        </w:rPr>
      </w:pPr>
      <w:r w:rsidRPr="00012BC1">
        <w:rPr>
          <w:b w:val="0"/>
          <w:bCs w:val="0"/>
          <w:color w:val="367C2B" w:themeColor="accent2"/>
          <w:spacing w:val="8"/>
          <w:sz w:val="22"/>
        </w:rPr>
        <w:t>Individual Name</w:t>
      </w:r>
      <w:r w:rsidR="004C2D34">
        <w:rPr>
          <w:b w:val="0"/>
          <w:bCs w:val="0"/>
          <w:color w:val="367C2B" w:themeColor="accent2"/>
          <w:spacing w:val="8"/>
          <w:sz w:val="22"/>
        </w:rPr>
        <w:t xml:space="preserve"> / Business Contact Name</w:t>
      </w:r>
      <w:r w:rsidRPr="00012BC1">
        <w:rPr>
          <w:b w:val="0"/>
          <w:bCs w:val="0"/>
          <w:color w:val="367C2B" w:themeColor="accent2"/>
          <w:spacing w:val="8"/>
          <w:sz w:val="22"/>
        </w:rPr>
        <w:t>:</w:t>
      </w:r>
    </w:p>
    <w:p w14:paraId="57B00D17" w14:textId="77777777" w:rsidR="001C4009" w:rsidRP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Can only have one name in First Name field.  Multiple names should not be entered.</w:t>
      </w:r>
    </w:p>
    <w:p w14:paraId="17F302A6" w14:textId="77777777" w:rsidR="001C4009" w:rsidRPr="001C4009" w:rsidRDefault="001C4009" w:rsidP="00EB41B8">
      <w:pPr>
        <w:pStyle w:val="FirstStoryHeaderOnlyJD"/>
        <w:numPr>
          <w:ilvl w:val="1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Do not use ‘&amp;’, ‘and’,</w:t>
      </w:r>
      <w:r w:rsidR="004C2D34">
        <w:rPr>
          <w:b w:val="0"/>
          <w:bCs w:val="0"/>
          <w:spacing w:val="8"/>
          <w:sz w:val="22"/>
        </w:rPr>
        <w:t xml:space="preserve"> or</w:t>
      </w:r>
      <w:r w:rsidRPr="001C4009">
        <w:rPr>
          <w:b w:val="0"/>
          <w:bCs w:val="0"/>
          <w:spacing w:val="8"/>
          <w:sz w:val="22"/>
        </w:rPr>
        <w:t xml:space="preserve"> ‘/’ in First Name field.</w:t>
      </w:r>
    </w:p>
    <w:p w14:paraId="60B9653B" w14:textId="77777777" w:rsidR="001C4009" w:rsidRP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Use First Name field for individual’s legal first name.</w:t>
      </w:r>
    </w:p>
    <w:p w14:paraId="44D0C085" w14:textId="630C3480" w:rsidR="00FF7A42" w:rsidRDefault="001C4009" w:rsidP="00AE4CB7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Use Middle Name field for either the middle name or initial.  Do not enter another person’s name.</w:t>
      </w:r>
    </w:p>
    <w:p w14:paraId="6646ED16" w14:textId="34C94E4A" w:rsidR="00AE4CB7" w:rsidRPr="00AE4CB7" w:rsidRDefault="00AE4CB7" w:rsidP="00AE4CB7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AE4CB7">
        <w:rPr>
          <w:b w:val="0"/>
          <w:bCs w:val="0"/>
          <w:spacing w:val="8"/>
          <w:sz w:val="22"/>
        </w:rPr>
        <w:t>Use Last Name field for the legal last name only, not including Generation or Suffix indicators.</w:t>
      </w:r>
    </w:p>
    <w:p w14:paraId="02B60FFA" w14:textId="77777777" w:rsidR="001C4009" w:rsidRP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Use Generation field to designate differences between Sr., Jr., etc.</w:t>
      </w:r>
    </w:p>
    <w:p w14:paraId="1D8F997A" w14:textId="33E4C075" w:rsid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 xml:space="preserve">Use Suffix field for any title or license such as MD, PhD, etc. </w:t>
      </w:r>
    </w:p>
    <w:p w14:paraId="69B82989" w14:textId="30CB6922" w:rsidR="00051930" w:rsidRPr="00051930" w:rsidRDefault="00051930" w:rsidP="00051930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Use Fam</w:t>
      </w:r>
      <w:r>
        <w:rPr>
          <w:b w:val="0"/>
          <w:bCs w:val="0"/>
          <w:spacing w:val="8"/>
          <w:sz w:val="22"/>
        </w:rPr>
        <w:t>iliar Name field for the individual or contact’s</w:t>
      </w:r>
      <w:r w:rsidRPr="001C4009">
        <w:rPr>
          <w:b w:val="0"/>
          <w:bCs w:val="0"/>
          <w:spacing w:val="8"/>
          <w:sz w:val="22"/>
        </w:rPr>
        <w:t xml:space="preserve"> preferred name such as a nickname or abbreviated name.  This is not a required field and may be blank.</w:t>
      </w:r>
    </w:p>
    <w:p w14:paraId="10BFA346" w14:textId="22E77E50" w:rsidR="002A1BD3" w:rsidRPr="00B57A3C" w:rsidRDefault="002A1BD3" w:rsidP="002A1BD3">
      <w:pPr>
        <w:pStyle w:val="FirstStoryHeaderOnlyJD"/>
        <w:spacing w:after="0" w:line="264" w:lineRule="auto"/>
        <w:rPr>
          <w:b w:val="0"/>
          <w:bCs w:val="0"/>
          <w:spacing w:val="8"/>
          <w:sz w:val="16"/>
          <w:szCs w:val="16"/>
        </w:rPr>
      </w:pPr>
    </w:p>
    <w:p w14:paraId="28FFA4E2" w14:textId="77777777" w:rsidR="001C4009" w:rsidRPr="00012BC1" w:rsidRDefault="001C4009" w:rsidP="001C4009">
      <w:pPr>
        <w:pStyle w:val="FirstStoryHeaderOnlyJD"/>
        <w:rPr>
          <w:b w:val="0"/>
          <w:bCs w:val="0"/>
          <w:color w:val="367C2B" w:themeColor="accent2"/>
          <w:spacing w:val="8"/>
          <w:sz w:val="22"/>
        </w:rPr>
      </w:pPr>
      <w:r w:rsidRPr="00012BC1">
        <w:rPr>
          <w:b w:val="0"/>
          <w:bCs w:val="0"/>
          <w:color w:val="367C2B" w:themeColor="accent2"/>
          <w:spacing w:val="8"/>
          <w:sz w:val="22"/>
        </w:rPr>
        <w:t>Business Name:</w:t>
      </w:r>
      <w:r w:rsidRPr="00012BC1">
        <w:rPr>
          <w:b w:val="0"/>
          <w:bCs w:val="0"/>
          <w:color w:val="367C2B" w:themeColor="accent2"/>
          <w:spacing w:val="8"/>
          <w:sz w:val="22"/>
        </w:rPr>
        <w:tab/>
      </w:r>
    </w:p>
    <w:p w14:paraId="237A439F" w14:textId="77777777" w:rsidR="00397D3E" w:rsidRDefault="001C4009" w:rsidP="00397D3E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 xml:space="preserve">The Business Name field in Registry (“Company” field </w:t>
      </w:r>
      <w:r w:rsidRPr="00F47C97">
        <w:rPr>
          <w:b w:val="0"/>
          <w:bCs w:val="0"/>
          <w:spacing w:val="8"/>
          <w:sz w:val="22"/>
        </w:rPr>
        <w:t xml:space="preserve">in </w:t>
      </w:r>
      <w:r w:rsidRPr="00F47C97">
        <w:rPr>
          <w:b w:val="0"/>
          <w:bCs w:val="0"/>
          <w:i/>
          <w:spacing w:val="8"/>
          <w:sz w:val="22"/>
        </w:rPr>
        <w:t>EQUIP™</w:t>
      </w:r>
      <w:r w:rsidRPr="00F47C97">
        <w:rPr>
          <w:b w:val="0"/>
          <w:bCs w:val="0"/>
          <w:spacing w:val="8"/>
          <w:sz w:val="22"/>
        </w:rPr>
        <w:t xml:space="preserve"> US/</w:t>
      </w:r>
      <w:r w:rsidRPr="001C4009">
        <w:rPr>
          <w:b w:val="0"/>
          <w:bCs w:val="0"/>
          <w:spacing w:val="8"/>
          <w:sz w:val="22"/>
        </w:rPr>
        <w:t>CA) should be the business’ legal entity name. Capture the full legal business name (</w:t>
      </w:r>
      <w:r w:rsidR="00A23BA2">
        <w:rPr>
          <w:b w:val="0"/>
          <w:bCs w:val="0"/>
          <w:spacing w:val="8"/>
          <w:sz w:val="22"/>
        </w:rPr>
        <w:t>e.g</w:t>
      </w:r>
      <w:r w:rsidRPr="001C4009">
        <w:rPr>
          <w:b w:val="0"/>
          <w:bCs w:val="0"/>
          <w:spacing w:val="8"/>
          <w:sz w:val="22"/>
        </w:rPr>
        <w:t xml:space="preserve">. 123 Lawn and Landscapes, Inc.).  </w:t>
      </w:r>
    </w:p>
    <w:p w14:paraId="3C0D0E4B" w14:textId="77777777" w:rsidR="00175365" w:rsidRDefault="001C4009" w:rsidP="00175365">
      <w:pPr>
        <w:pStyle w:val="FirstStoryHeaderOnlyJD"/>
        <w:numPr>
          <w:ilvl w:val="1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The more complete the name, the less possibility of duplicates.</w:t>
      </w:r>
      <w:r w:rsidR="00397D3E">
        <w:rPr>
          <w:b w:val="0"/>
          <w:bCs w:val="0"/>
          <w:spacing w:val="8"/>
          <w:sz w:val="22"/>
        </w:rPr>
        <w:t xml:space="preserve"> </w:t>
      </w:r>
    </w:p>
    <w:p w14:paraId="006062EB" w14:textId="5EEDB1E5" w:rsidR="00214A17" w:rsidRPr="00AE4CB7" w:rsidRDefault="00397D3E" w:rsidP="00AE4CB7">
      <w:pPr>
        <w:pStyle w:val="FirstStoryHeaderOnlyJD"/>
        <w:numPr>
          <w:ilvl w:val="1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75365">
        <w:rPr>
          <w:b w:val="0"/>
          <w:bCs w:val="0"/>
          <w:spacing w:val="8"/>
          <w:sz w:val="22"/>
        </w:rPr>
        <w:t xml:space="preserve">The Secretary of State’s website is a good resource for full legal business names. </w:t>
      </w:r>
    </w:p>
    <w:p w14:paraId="29A61286" w14:textId="29BA001F" w:rsidR="00214A17" w:rsidRDefault="00214A17" w:rsidP="008E2BF7">
      <w:pPr>
        <w:pStyle w:val="FirstStoryHeaderOnlyJD"/>
        <w:spacing w:after="0" w:line="264" w:lineRule="auto"/>
        <w:rPr>
          <w:b w:val="0"/>
          <w:bCs w:val="0"/>
          <w:spacing w:val="8"/>
          <w:sz w:val="22"/>
        </w:rPr>
      </w:pPr>
      <w:r w:rsidRPr="00012BC1">
        <w:rPr>
          <w:b w:val="0"/>
          <w:bCs w:val="0"/>
          <w:color w:val="367C2B" w:themeColor="accent2"/>
          <w:spacing w:val="8"/>
          <w:sz w:val="22"/>
        </w:rPr>
        <w:lastRenderedPageBreak/>
        <w:t>Business Name</w:t>
      </w:r>
      <w:r>
        <w:rPr>
          <w:b w:val="0"/>
          <w:bCs w:val="0"/>
          <w:color w:val="367C2B" w:themeColor="accent2"/>
          <w:spacing w:val="8"/>
          <w:sz w:val="22"/>
        </w:rPr>
        <w:t xml:space="preserve"> (cont.):</w:t>
      </w:r>
    </w:p>
    <w:p w14:paraId="2DC12C0B" w14:textId="7610E922" w:rsidR="001C4009" w:rsidRDefault="001C4009" w:rsidP="008E2BF7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Put the entire business name in the first field.  Do not divide the name or enter a portion of the name in the second business name field.</w:t>
      </w:r>
    </w:p>
    <w:p w14:paraId="79ADFAC2" w14:textId="34C3F97B" w:rsidR="008A3CED" w:rsidRPr="001C4009" w:rsidRDefault="008A3CED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>
        <w:rPr>
          <w:b w:val="0"/>
          <w:bCs w:val="0"/>
          <w:spacing w:val="8"/>
          <w:sz w:val="22"/>
        </w:rPr>
        <w:t>Business Nam</w:t>
      </w:r>
      <w:r w:rsidR="004E7420">
        <w:rPr>
          <w:b w:val="0"/>
          <w:bCs w:val="0"/>
          <w:spacing w:val="8"/>
          <w:sz w:val="22"/>
        </w:rPr>
        <w:t>e</w:t>
      </w:r>
      <w:r>
        <w:rPr>
          <w:b w:val="0"/>
          <w:bCs w:val="0"/>
          <w:spacing w:val="8"/>
          <w:sz w:val="22"/>
        </w:rPr>
        <w:t xml:space="preserve"> 2 should </w:t>
      </w:r>
      <w:r w:rsidR="00397D3E">
        <w:rPr>
          <w:b w:val="0"/>
          <w:bCs w:val="0"/>
          <w:spacing w:val="8"/>
          <w:sz w:val="22"/>
        </w:rPr>
        <w:t>be</w:t>
      </w:r>
      <w:r>
        <w:rPr>
          <w:b w:val="0"/>
          <w:bCs w:val="0"/>
          <w:spacing w:val="8"/>
          <w:sz w:val="22"/>
        </w:rPr>
        <w:t xml:space="preserve"> the Department within a Government entity or a Branch/Location of a private entity.</w:t>
      </w:r>
    </w:p>
    <w:p w14:paraId="7C3D3C6E" w14:textId="1A25DC8B" w:rsidR="00B57A3C" w:rsidRDefault="001C4009" w:rsidP="008A3CED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Use Doing Business As (DBA) or Trading As (in Australia) if the</w:t>
      </w:r>
      <w:r w:rsidR="0075696F">
        <w:rPr>
          <w:b w:val="0"/>
          <w:bCs w:val="0"/>
          <w:spacing w:val="8"/>
          <w:sz w:val="22"/>
        </w:rPr>
        <w:t xml:space="preserve">re is a </w:t>
      </w:r>
      <w:r w:rsidRPr="001C4009">
        <w:rPr>
          <w:b w:val="0"/>
          <w:bCs w:val="0"/>
          <w:spacing w:val="8"/>
          <w:sz w:val="22"/>
        </w:rPr>
        <w:t>more commonly known business name.</w:t>
      </w:r>
      <w:r w:rsidR="00A44030">
        <w:rPr>
          <w:b w:val="0"/>
          <w:bCs w:val="0"/>
          <w:spacing w:val="8"/>
          <w:sz w:val="22"/>
        </w:rPr>
        <w:t xml:space="preserve">  </w:t>
      </w:r>
      <w:r w:rsidR="008A3CED">
        <w:rPr>
          <w:b w:val="0"/>
          <w:bCs w:val="0"/>
          <w:spacing w:val="8"/>
          <w:sz w:val="22"/>
        </w:rPr>
        <w:t xml:space="preserve">For example, a name </w:t>
      </w:r>
      <w:r w:rsidR="0075696F">
        <w:rPr>
          <w:b w:val="0"/>
          <w:bCs w:val="0"/>
          <w:spacing w:val="8"/>
          <w:sz w:val="22"/>
        </w:rPr>
        <w:t xml:space="preserve">displayed on </w:t>
      </w:r>
      <w:r w:rsidR="008A3CED">
        <w:rPr>
          <w:b w:val="0"/>
          <w:bCs w:val="0"/>
          <w:spacing w:val="8"/>
          <w:sz w:val="22"/>
        </w:rPr>
        <w:t xml:space="preserve">their trucks or website.  </w:t>
      </w:r>
    </w:p>
    <w:p w14:paraId="66C3625C" w14:textId="7A00655B" w:rsidR="001C4009" w:rsidRDefault="008A3CED" w:rsidP="00B57A3C">
      <w:pPr>
        <w:pStyle w:val="FirstStoryHeaderOnlyJD"/>
        <w:spacing w:after="0" w:line="264" w:lineRule="auto"/>
        <w:ind w:left="720"/>
        <w:rPr>
          <w:b w:val="0"/>
          <w:bCs w:val="0"/>
          <w:spacing w:val="8"/>
          <w:sz w:val="22"/>
        </w:rPr>
      </w:pPr>
      <w:r>
        <w:rPr>
          <w:b w:val="0"/>
          <w:bCs w:val="0"/>
          <w:spacing w:val="8"/>
          <w:sz w:val="22"/>
        </w:rPr>
        <w:t xml:space="preserve"> </w:t>
      </w:r>
    </w:p>
    <w:p w14:paraId="74E32312" w14:textId="34780CE3" w:rsidR="001C4009" w:rsidRPr="00012BC1" w:rsidRDefault="001C4009" w:rsidP="001C4009">
      <w:pPr>
        <w:pStyle w:val="FirstStoryHeaderOnlyJD"/>
        <w:rPr>
          <w:b w:val="0"/>
          <w:bCs w:val="0"/>
          <w:color w:val="367C2B" w:themeColor="accent2"/>
          <w:spacing w:val="8"/>
          <w:sz w:val="22"/>
        </w:rPr>
      </w:pPr>
      <w:r w:rsidRPr="00012BC1">
        <w:rPr>
          <w:b w:val="0"/>
          <w:bCs w:val="0"/>
          <w:color w:val="367C2B" w:themeColor="accent2"/>
          <w:spacing w:val="8"/>
          <w:sz w:val="22"/>
        </w:rPr>
        <w:t>Physical Address:</w:t>
      </w:r>
    </w:p>
    <w:p w14:paraId="48C551EA" w14:textId="77777777" w:rsidR="001C4009" w:rsidRPr="001C4009" w:rsidRDefault="001C4009" w:rsidP="001C4009">
      <w:pPr>
        <w:pStyle w:val="FirstStoryHeaderOnlyJD"/>
        <w:numPr>
          <w:ilvl w:val="0"/>
          <w:numId w:val="32"/>
        </w:numPr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The customer’s delivery address should be a valid street address and not contain directional information.</w:t>
      </w:r>
    </w:p>
    <w:p w14:paraId="54E458E5" w14:textId="77777777" w:rsidR="001C4009" w:rsidRPr="00012BC1" w:rsidRDefault="001C4009" w:rsidP="001C4009">
      <w:pPr>
        <w:pStyle w:val="FirstStoryHeaderOnlyJD"/>
        <w:rPr>
          <w:b w:val="0"/>
          <w:bCs w:val="0"/>
          <w:color w:val="367C2B" w:themeColor="accent2"/>
          <w:spacing w:val="8"/>
          <w:sz w:val="22"/>
        </w:rPr>
      </w:pPr>
      <w:r w:rsidRPr="00012BC1">
        <w:rPr>
          <w:b w:val="0"/>
          <w:bCs w:val="0"/>
          <w:color w:val="367C2B" w:themeColor="accent2"/>
          <w:spacing w:val="8"/>
          <w:sz w:val="22"/>
        </w:rPr>
        <w:t>Mailing Address:</w:t>
      </w:r>
    </w:p>
    <w:p w14:paraId="57332FB1" w14:textId="77777777" w:rsidR="001C4009" w:rsidRP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1C4009">
        <w:rPr>
          <w:b w:val="0"/>
          <w:bCs w:val="0"/>
          <w:spacing w:val="8"/>
          <w:sz w:val="22"/>
        </w:rPr>
        <w:t>Post office boxes should be written as PO BOX.</w:t>
      </w:r>
    </w:p>
    <w:p w14:paraId="61B985B8" w14:textId="77777777" w:rsidR="001C4009" w:rsidRDefault="001C4009" w:rsidP="00EB41B8">
      <w:pPr>
        <w:pStyle w:val="FirstStoryHeaderOnlyJD"/>
        <w:numPr>
          <w:ilvl w:val="0"/>
          <w:numId w:val="33"/>
        </w:numPr>
        <w:spacing w:after="0" w:line="264" w:lineRule="auto"/>
        <w:rPr>
          <w:b w:val="0"/>
          <w:bCs w:val="0"/>
          <w:spacing w:val="8"/>
          <w:sz w:val="22"/>
        </w:rPr>
      </w:pPr>
      <w:r w:rsidRPr="00EB41B8">
        <w:rPr>
          <w:b w:val="0"/>
          <w:bCs w:val="0"/>
          <w:spacing w:val="8"/>
          <w:sz w:val="22"/>
        </w:rPr>
        <w:t>Billing addresses may be entered here if different from the physical address.</w:t>
      </w:r>
    </w:p>
    <w:p w14:paraId="254BDDAE" w14:textId="77777777" w:rsidR="00EB41B8" w:rsidRPr="00EB41B8" w:rsidRDefault="00EB41B8" w:rsidP="001C4009">
      <w:pPr>
        <w:pStyle w:val="FirstStoryHeaderOnlyJD"/>
        <w:rPr>
          <w:b w:val="0"/>
          <w:color w:val="367C2B" w:themeColor="accent2"/>
          <w:sz w:val="22"/>
          <w:szCs w:val="22"/>
        </w:rPr>
      </w:pPr>
    </w:p>
    <w:p w14:paraId="6A841D06" w14:textId="77777777" w:rsidR="00EB41B8" w:rsidRPr="001C4009" w:rsidRDefault="00EB41B8" w:rsidP="001C4009">
      <w:pPr>
        <w:pStyle w:val="FirstStoryHeaderOnlyJD"/>
        <w:rPr>
          <w:color w:val="367C2B" w:themeColor="accent2"/>
        </w:rPr>
      </w:pPr>
      <w:r>
        <w:rPr>
          <w:color w:val="367C2B" w:themeColor="accent2"/>
        </w:rPr>
        <w:t>Best Practices</w:t>
      </w:r>
    </w:p>
    <w:p w14:paraId="695A4D96" w14:textId="77777777" w:rsidR="00EB41B8" w:rsidRPr="00EB41B8" w:rsidRDefault="00EB41B8" w:rsidP="00EB41B8">
      <w:pPr>
        <w:pStyle w:val="Style1"/>
        <w:rPr>
          <w:rFonts w:ascii="Arial" w:hAnsi="Arial" w:cs="Arial"/>
          <w:b w:val="0"/>
          <w:color w:val="367C2B" w:themeColor="accent2"/>
        </w:rPr>
      </w:pPr>
      <w:bookmarkStart w:id="3" w:name="_Hlk524853"/>
      <w:r w:rsidRPr="00EB41B8">
        <w:rPr>
          <w:rFonts w:ascii="Arial" w:hAnsi="Arial" w:cs="Arial"/>
          <w:b w:val="0"/>
          <w:color w:val="367C2B" w:themeColor="accent2"/>
        </w:rPr>
        <w:t>When adding a new record:</w:t>
      </w:r>
    </w:p>
    <w:p w14:paraId="485F6E99" w14:textId="77777777" w:rsidR="00EB41B8" w:rsidRPr="000E1325" w:rsidRDefault="00EB41B8" w:rsidP="00EB41B8">
      <w:pPr>
        <w:pStyle w:val="Style2"/>
        <w:numPr>
          <w:ilvl w:val="0"/>
          <w:numId w:val="32"/>
        </w:numPr>
        <w:rPr>
          <w:rFonts w:ascii="Arial" w:hAnsi="Arial" w:cs="Arial"/>
        </w:rPr>
      </w:pPr>
      <w:r w:rsidRPr="000E1325">
        <w:rPr>
          <w:rFonts w:ascii="Arial" w:hAnsi="Arial" w:cs="Arial"/>
        </w:rPr>
        <w:t>Users should first do a complete search for a customer prior to creating a new customer.</w:t>
      </w:r>
    </w:p>
    <w:p w14:paraId="1022CE22" w14:textId="77777777" w:rsidR="00EB41B8" w:rsidRPr="000E1325" w:rsidRDefault="00EB41B8" w:rsidP="00EB41B8">
      <w:pPr>
        <w:pStyle w:val="Style2"/>
        <w:rPr>
          <w:rFonts w:ascii="Arial" w:hAnsi="Arial" w:cs="Arial"/>
        </w:rPr>
      </w:pPr>
      <w:r w:rsidRPr="000E1325">
        <w:rPr>
          <w:rFonts w:ascii="Arial" w:hAnsi="Arial" w:cs="Arial"/>
        </w:rPr>
        <w:t xml:space="preserve">Capture all data including name, address, phone, </w:t>
      </w:r>
      <w:r w:rsidR="00A23BA2">
        <w:rPr>
          <w:rFonts w:ascii="Arial" w:hAnsi="Arial" w:cs="Arial"/>
        </w:rPr>
        <w:t xml:space="preserve">and </w:t>
      </w:r>
      <w:r w:rsidRPr="000E1325">
        <w:rPr>
          <w:rFonts w:ascii="Arial" w:hAnsi="Arial" w:cs="Arial"/>
        </w:rPr>
        <w:t>email.</w:t>
      </w:r>
    </w:p>
    <w:p w14:paraId="224AAD12" w14:textId="77777777" w:rsidR="00EB41B8" w:rsidRPr="000E1325" w:rsidRDefault="00EB41B8" w:rsidP="00EB41B8">
      <w:pPr>
        <w:pStyle w:val="Style2"/>
        <w:rPr>
          <w:rFonts w:ascii="Arial" w:hAnsi="Arial" w:cs="Arial"/>
        </w:rPr>
      </w:pPr>
      <w:r w:rsidRPr="000E1325">
        <w:rPr>
          <w:rFonts w:ascii="Arial" w:hAnsi="Arial" w:cs="Arial"/>
        </w:rPr>
        <w:t>Never use your dealership or employee information to bypass a required field.</w:t>
      </w:r>
    </w:p>
    <w:p w14:paraId="25DE404A" w14:textId="77777777" w:rsidR="00EB41B8" w:rsidRPr="000E1325" w:rsidRDefault="00EB41B8" w:rsidP="00EB41B8">
      <w:pPr>
        <w:pStyle w:val="Style2"/>
        <w:rPr>
          <w:rFonts w:ascii="Arial" w:hAnsi="Arial" w:cs="Arial"/>
        </w:rPr>
      </w:pPr>
      <w:r w:rsidRPr="000E1325">
        <w:rPr>
          <w:rFonts w:ascii="Arial" w:hAnsi="Arial" w:cs="Arial"/>
        </w:rPr>
        <w:t xml:space="preserve">Only use fields as indicated.  For example: </w:t>
      </w:r>
    </w:p>
    <w:p w14:paraId="5A552BED" w14:textId="77777777" w:rsidR="00EB41B8" w:rsidRPr="000E1325" w:rsidRDefault="00EB41B8" w:rsidP="00EB41B8">
      <w:pPr>
        <w:pStyle w:val="Style2"/>
        <w:numPr>
          <w:ilvl w:val="1"/>
          <w:numId w:val="31"/>
        </w:numPr>
        <w:rPr>
          <w:rFonts w:ascii="Arial" w:hAnsi="Arial" w:cs="Arial"/>
        </w:rPr>
      </w:pPr>
      <w:r w:rsidRPr="000E1325">
        <w:rPr>
          <w:rFonts w:ascii="Arial" w:hAnsi="Arial" w:cs="Arial"/>
        </w:rPr>
        <w:t>Street Line 1 should not include “In Care Of” or (c/o) or ATTN:</w:t>
      </w:r>
    </w:p>
    <w:p w14:paraId="10830329" w14:textId="6AC97F7E" w:rsidR="00EB41B8" w:rsidRPr="000E1325" w:rsidRDefault="00EB41B8" w:rsidP="00EB41B8">
      <w:pPr>
        <w:pStyle w:val="Style2"/>
        <w:numPr>
          <w:ilvl w:val="1"/>
          <w:numId w:val="31"/>
        </w:numPr>
        <w:rPr>
          <w:rFonts w:ascii="Arial" w:hAnsi="Arial" w:cs="Arial"/>
        </w:rPr>
      </w:pPr>
      <w:r w:rsidRPr="000E1325">
        <w:rPr>
          <w:rFonts w:ascii="Arial" w:hAnsi="Arial" w:cs="Arial"/>
        </w:rPr>
        <w:t xml:space="preserve">Do not use filler information just to bypass a field.  If you don’t have the information, leave it blank as opposed to entering (555) 555-5555 in a phone number field. </w:t>
      </w:r>
    </w:p>
    <w:p w14:paraId="0D1CEA21" w14:textId="77777777" w:rsidR="00EB41B8" w:rsidRPr="000E1325" w:rsidRDefault="00EB41B8" w:rsidP="00EB41B8">
      <w:pPr>
        <w:pStyle w:val="Style2"/>
        <w:numPr>
          <w:ilvl w:val="1"/>
          <w:numId w:val="31"/>
        </w:numPr>
        <w:rPr>
          <w:rFonts w:ascii="Arial" w:hAnsi="Arial" w:cs="Arial"/>
        </w:rPr>
      </w:pPr>
      <w:r w:rsidRPr="000E1325">
        <w:rPr>
          <w:rFonts w:ascii="Arial" w:hAnsi="Arial" w:cs="Arial"/>
        </w:rPr>
        <w:t>Tax IDs/Social Security Numbers should not be entered in name or address fields.</w:t>
      </w:r>
    </w:p>
    <w:p w14:paraId="294EAA3D" w14:textId="77777777" w:rsidR="00EB41B8" w:rsidRPr="000E1325" w:rsidRDefault="00EB41B8" w:rsidP="00EB41B8">
      <w:pPr>
        <w:pStyle w:val="Style2"/>
        <w:numPr>
          <w:ilvl w:val="1"/>
          <w:numId w:val="31"/>
        </w:numPr>
        <w:rPr>
          <w:rFonts w:ascii="Arial" w:hAnsi="Arial" w:cs="Arial"/>
        </w:rPr>
      </w:pPr>
      <w:r w:rsidRPr="000E1325">
        <w:rPr>
          <w:rFonts w:ascii="Arial" w:hAnsi="Arial" w:cs="Arial"/>
        </w:rPr>
        <w:t xml:space="preserve">Names of business contacts should not be entered in the Business Name 2 or in the DBA field.  </w:t>
      </w:r>
    </w:p>
    <w:p w14:paraId="49E5AD1E" w14:textId="77777777" w:rsidR="00EB41B8" w:rsidRDefault="00EB41B8" w:rsidP="00EB41B8">
      <w:pPr>
        <w:pStyle w:val="Style3"/>
      </w:pPr>
    </w:p>
    <w:p w14:paraId="0B2F3244" w14:textId="77777777" w:rsidR="00EB41B8" w:rsidRPr="00EB41B8" w:rsidRDefault="00EB41B8" w:rsidP="00EB41B8">
      <w:pPr>
        <w:pStyle w:val="Style1"/>
        <w:rPr>
          <w:rFonts w:ascii="Arial" w:hAnsi="Arial" w:cs="Arial"/>
          <w:b w:val="0"/>
          <w:color w:val="367C2B" w:themeColor="accent2"/>
        </w:rPr>
      </w:pPr>
      <w:r w:rsidRPr="00EB41B8">
        <w:rPr>
          <w:rFonts w:ascii="Arial" w:hAnsi="Arial" w:cs="Arial"/>
          <w:b w:val="0"/>
          <w:color w:val="367C2B" w:themeColor="accent2"/>
        </w:rPr>
        <w:t xml:space="preserve">When to update: </w:t>
      </w:r>
    </w:p>
    <w:p w14:paraId="2CA8106E" w14:textId="48D9A429" w:rsidR="00EB41B8" w:rsidRPr="000E1325" w:rsidRDefault="00EB41B8" w:rsidP="00EB41B8">
      <w:pPr>
        <w:pStyle w:val="Style2"/>
        <w:rPr>
          <w:rFonts w:ascii="Arial" w:hAnsi="Arial" w:cs="Arial"/>
        </w:rPr>
      </w:pPr>
      <w:r w:rsidRPr="000E1325">
        <w:rPr>
          <w:rFonts w:ascii="Arial" w:hAnsi="Arial" w:cs="Arial"/>
        </w:rPr>
        <w:t>A customer provides new information or requests a change.</w:t>
      </w:r>
    </w:p>
    <w:p w14:paraId="468B0881" w14:textId="77777777" w:rsidR="00EB41B8" w:rsidRPr="000E1325" w:rsidRDefault="00EB41B8" w:rsidP="00EB41B8">
      <w:pPr>
        <w:pStyle w:val="Style2"/>
        <w:rPr>
          <w:rFonts w:ascii="Arial" w:hAnsi="Arial" w:cs="Arial"/>
        </w:rPr>
      </w:pPr>
      <w:r w:rsidRPr="000E1325">
        <w:rPr>
          <w:rFonts w:ascii="Arial" w:hAnsi="Arial" w:cs="Arial"/>
        </w:rPr>
        <w:t>Mail is returned with a new address</w:t>
      </w:r>
      <w:r w:rsidRPr="000E1325" w:rsidDel="00433424">
        <w:rPr>
          <w:rFonts w:ascii="Arial" w:hAnsi="Arial" w:cs="Arial"/>
        </w:rPr>
        <w:t xml:space="preserve"> </w:t>
      </w:r>
      <w:r w:rsidRPr="000E1325">
        <w:rPr>
          <w:rFonts w:ascii="Arial" w:hAnsi="Arial" w:cs="Arial"/>
        </w:rPr>
        <w:t>or is marked as undeliverable.</w:t>
      </w:r>
    </w:p>
    <w:p w14:paraId="0D5D5E30" w14:textId="77777777" w:rsidR="0056156E" w:rsidRPr="0056156E" w:rsidRDefault="00EB41B8" w:rsidP="0056156E">
      <w:pPr>
        <w:pStyle w:val="Style2"/>
        <w:rPr>
          <w:rFonts w:ascii="Arial" w:hAnsi="Arial" w:cs="Arial"/>
        </w:rPr>
      </w:pPr>
      <w:r w:rsidRPr="0056156E">
        <w:rPr>
          <w:rFonts w:ascii="Arial" w:hAnsi="Arial" w:cs="Arial"/>
        </w:rPr>
        <w:t xml:space="preserve">A customer notifies you they are out of business.  If the customer has a new business and the business record doesn’t exist, please create a new business record.  </w:t>
      </w:r>
    </w:p>
    <w:p w14:paraId="3B64D895" w14:textId="6906C854" w:rsidR="00EB41B8" w:rsidRPr="005267EB" w:rsidRDefault="009625DA" w:rsidP="0056156E">
      <w:pPr>
        <w:pStyle w:val="Style2"/>
        <w:rPr>
          <w:rFonts w:ascii="Arial" w:hAnsi="Arial" w:cs="Arial"/>
          <w:color w:val="FF0000"/>
        </w:rPr>
      </w:pPr>
      <w:r w:rsidRPr="005267EB">
        <w:rPr>
          <w:rFonts w:ascii="Arial" w:hAnsi="Arial" w:cs="Arial"/>
          <w:color w:val="FF0000"/>
        </w:rPr>
        <w:t xml:space="preserve">Never update a record to change it from one individual to another individual or from one business to another business.  </w:t>
      </w:r>
    </w:p>
    <w:p w14:paraId="1CE2943A" w14:textId="7D0F9F37" w:rsidR="0056156E" w:rsidRPr="00B57A3C" w:rsidRDefault="00B57A3C" w:rsidP="005267EB">
      <w:pPr>
        <w:pStyle w:val="Style2"/>
        <w:numPr>
          <w:ilvl w:val="0"/>
          <w:numId w:val="0"/>
        </w:numPr>
        <w:ind w:left="1440"/>
        <w:rPr>
          <w:rFonts w:ascii="Arial" w:hAnsi="Arial" w:cs="Arial"/>
        </w:rPr>
      </w:pPr>
      <w:r w:rsidRPr="00B57A3C">
        <w:rPr>
          <w:rFonts w:ascii="Arial" w:hAnsi="Arial" w:cs="Arial"/>
        </w:rPr>
        <w:t>For example, if a customer is deceased you must mark this Registry customer record as deceased because that customer record could have Date of Birth, and Social Security Number/Tax ID associated to it.</w:t>
      </w:r>
    </w:p>
    <w:p w14:paraId="6060873E" w14:textId="77777777" w:rsidR="00B57A3C" w:rsidRDefault="00B57A3C" w:rsidP="00EB41B8">
      <w:pPr>
        <w:pStyle w:val="Style1"/>
        <w:rPr>
          <w:rFonts w:ascii="Arial" w:hAnsi="Arial" w:cs="Arial"/>
          <w:b w:val="0"/>
          <w:color w:val="367C2B" w:themeColor="accent2"/>
        </w:rPr>
      </w:pPr>
    </w:p>
    <w:p w14:paraId="29ACCB09" w14:textId="1B6DDA68" w:rsidR="002A1BD3" w:rsidRDefault="006A1DC4" w:rsidP="00EB41B8">
      <w:pPr>
        <w:pStyle w:val="Style1"/>
        <w:rPr>
          <w:rFonts w:ascii="Arial" w:hAnsi="Arial" w:cs="Arial"/>
          <w:b w:val="0"/>
          <w:color w:val="367C2B" w:themeColor="accent2"/>
        </w:rPr>
      </w:pPr>
      <w:r>
        <w:rPr>
          <w:rFonts w:ascii="Arial" w:hAnsi="Arial" w:cs="Arial"/>
          <w:b w:val="0"/>
          <w:color w:val="367C2B" w:themeColor="accent2"/>
        </w:rPr>
        <w:t xml:space="preserve">Tools to Maintain Customer Registry Data </w:t>
      </w:r>
    </w:p>
    <w:p w14:paraId="36BFC6CC" w14:textId="77777777" w:rsidR="002A1BD3" w:rsidRDefault="002A1BD3" w:rsidP="002A1BD3">
      <w:pPr>
        <w:pStyle w:val="Style1"/>
        <w:rPr>
          <w:rFonts w:ascii="Arial" w:hAnsi="Arial" w:cs="Arial"/>
          <w:b w:val="0"/>
          <w:color w:val="auto"/>
          <w:sz w:val="22"/>
          <w:szCs w:val="22"/>
        </w:rPr>
      </w:pPr>
      <w:r w:rsidRPr="002A1BD3">
        <w:rPr>
          <w:rFonts w:ascii="Arial" w:hAnsi="Arial" w:cs="Arial"/>
          <w:b w:val="0"/>
          <w:color w:val="auto"/>
          <w:sz w:val="22"/>
          <w:szCs w:val="22"/>
        </w:rPr>
        <w:t>There are three processes that can be used to keep Customer Registry data clean.</w:t>
      </w:r>
    </w:p>
    <w:p w14:paraId="4E7F3F66" w14:textId="1118B7E0" w:rsidR="002A1BD3" w:rsidRDefault="002A1BD3" w:rsidP="002A1BD3">
      <w:pPr>
        <w:pStyle w:val="Style1"/>
        <w:numPr>
          <w:ilvl w:val="0"/>
          <w:numId w:val="40"/>
        </w:numPr>
        <w:rPr>
          <w:rFonts w:ascii="Arial" w:hAnsi="Arial" w:cs="Arial"/>
          <w:b w:val="0"/>
          <w:color w:val="auto"/>
          <w:sz w:val="22"/>
          <w:szCs w:val="22"/>
        </w:rPr>
      </w:pPr>
      <w:r w:rsidRPr="002A1BD3">
        <w:rPr>
          <w:rFonts w:ascii="Arial" w:hAnsi="Arial" w:cs="Arial"/>
          <w:b w:val="0"/>
          <w:color w:val="auto"/>
          <w:sz w:val="22"/>
          <w:szCs w:val="22"/>
        </w:rPr>
        <w:t xml:space="preserve">Dealer Requested Customer Merge via </w:t>
      </w:r>
      <w:r w:rsidR="000A436B">
        <w:rPr>
          <w:rFonts w:ascii="Arial" w:hAnsi="Arial" w:cs="Arial"/>
          <w:b w:val="0"/>
          <w:color w:val="auto"/>
          <w:sz w:val="22"/>
          <w:szCs w:val="22"/>
        </w:rPr>
        <w:t>Channel Applications</w:t>
      </w:r>
      <w:r>
        <w:rPr>
          <w:rFonts w:ascii="Arial" w:hAnsi="Arial" w:cs="Arial"/>
          <w:b w:val="0"/>
          <w:color w:val="auto"/>
          <w:sz w:val="22"/>
          <w:szCs w:val="22"/>
        </w:rPr>
        <w:t xml:space="preserve"> </w:t>
      </w:r>
    </w:p>
    <w:p w14:paraId="7B84AFBA" w14:textId="34FD8910" w:rsidR="002A1BD3" w:rsidRDefault="002A1BD3" w:rsidP="002A1BD3">
      <w:pPr>
        <w:pStyle w:val="Style1"/>
        <w:numPr>
          <w:ilvl w:val="0"/>
          <w:numId w:val="40"/>
        </w:numPr>
        <w:rPr>
          <w:rFonts w:ascii="Arial" w:hAnsi="Arial" w:cs="Arial"/>
          <w:b w:val="0"/>
          <w:color w:val="auto"/>
          <w:sz w:val="22"/>
          <w:szCs w:val="22"/>
        </w:rPr>
      </w:pPr>
      <w:proofErr w:type="spellStart"/>
      <w:r w:rsidRPr="002A1BD3">
        <w:rPr>
          <w:rFonts w:ascii="Arial" w:hAnsi="Arial" w:cs="Arial"/>
          <w:b w:val="0"/>
          <w:color w:val="auto"/>
          <w:sz w:val="22"/>
          <w:szCs w:val="22"/>
        </w:rPr>
        <w:t>JDAim</w:t>
      </w:r>
      <w:proofErr w:type="spellEnd"/>
      <w:r w:rsidRPr="002A1BD3">
        <w:rPr>
          <w:rFonts w:ascii="Arial" w:hAnsi="Arial" w:cs="Arial"/>
          <w:b w:val="0"/>
          <w:color w:val="auto"/>
          <w:sz w:val="22"/>
          <w:szCs w:val="22"/>
        </w:rPr>
        <w:t xml:space="preserve"> Feedback Forms </w:t>
      </w:r>
    </w:p>
    <w:p w14:paraId="4F7E639D" w14:textId="6AA10C77" w:rsidR="00066C63" w:rsidRPr="002A1BD3" w:rsidRDefault="00F40518" w:rsidP="00C56A03">
      <w:pPr>
        <w:pStyle w:val="Style1"/>
        <w:numPr>
          <w:ilvl w:val="0"/>
          <w:numId w:val="40"/>
        </w:numPr>
        <w:rPr>
          <w:rFonts w:ascii="Arial" w:hAnsi="Arial" w:cs="Arial"/>
          <w:b w:val="0"/>
          <w:color w:val="auto"/>
          <w:sz w:val="22"/>
          <w:szCs w:val="22"/>
        </w:rPr>
      </w:pPr>
      <w:r w:rsidRPr="002A1BD3">
        <w:rPr>
          <w:rFonts w:ascii="Arial" w:hAnsi="Arial" w:cs="Arial"/>
          <w:b w:val="0"/>
          <w:color w:val="auto"/>
          <w:sz w:val="22"/>
          <w:szCs w:val="22"/>
        </w:rPr>
        <w:t>S</w:t>
      </w:r>
      <w:r w:rsidR="00DF65CA">
        <w:rPr>
          <w:rFonts w:ascii="Arial" w:hAnsi="Arial" w:cs="Arial"/>
          <w:b w:val="0"/>
          <w:color w:val="auto"/>
          <w:sz w:val="22"/>
          <w:szCs w:val="22"/>
        </w:rPr>
        <w:t>upport Center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 xml:space="preserve">, choose </w:t>
      </w:r>
      <w:r w:rsidR="002A1BD3" w:rsidRPr="002A1BD3">
        <w:rPr>
          <w:rFonts w:ascii="Arial" w:hAnsi="Arial" w:cs="Arial"/>
          <w:b w:val="0"/>
          <w:color w:val="auto"/>
          <w:sz w:val="22"/>
          <w:szCs w:val="22"/>
        </w:rPr>
        <w:t>“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>Channel Customer Data Steward</w:t>
      </w:r>
      <w:r w:rsidR="002A1BD3" w:rsidRPr="002A1BD3">
        <w:rPr>
          <w:rFonts w:ascii="Arial" w:hAnsi="Arial" w:cs="Arial"/>
          <w:b w:val="0"/>
          <w:color w:val="auto"/>
          <w:sz w:val="22"/>
          <w:szCs w:val="22"/>
        </w:rPr>
        <w:t>”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 xml:space="preserve"> in order to request the following:</w:t>
      </w:r>
      <w:r w:rsidR="002A1BD3" w:rsidRPr="002A1BD3">
        <w:rPr>
          <w:rFonts w:ascii="Arial" w:hAnsi="Arial" w:cs="Arial"/>
          <w:b w:val="0"/>
          <w:color w:val="auto"/>
          <w:sz w:val="22"/>
          <w:szCs w:val="22"/>
        </w:rPr>
        <w:t xml:space="preserve">  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>Customer Marketing</w:t>
      </w:r>
      <w:r w:rsidR="002A1BD3" w:rsidRPr="002A1BD3">
        <w:rPr>
          <w:rFonts w:ascii="Arial" w:hAnsi="Arial" w:cs="Arial"/>
          <w:b w:val="0"/>
          <w:color w:val="auto"/>
          <w:sz w:val="22"/>
          <w:szCs w:val="22"/>
        </w:rPr>
        <w:t xml:space="preserve">, 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>Update Customer Attributes / Details</w:t>
      </w:r>
      <w:r w:rsidR="002A1BD3" w:rsidRPr="002A1BD3">
        <w:rPr>
          <w:rFonts w:ascii="Arial" w:hAnsi="Arial" w:cs="Arial"/>
          <w:b w:val="0"/>
          <w:color w:val="auto"/>
          <w:sz w:val="22"/>
          <w:szCs w:val="22"/>
        </w:rPr>
        <w:t xml:space="preserve">, </w:t>
      </w:r>
      <w:r w:rsidRPr="002A1BD3">
        <w:rPr>
          <w:rFonts w:ascii="Arial" w:hAnsi="Arial" w:cs="Arial"/>
          <w:b w:val="0"/>
          <w:color w:val="auto"/>
          <w:sz w:val="22"/>
          <w:szCs w:val="22"/>
        </w:rPr>
        <w:t xml:space="preserve">Customer Grouping / Merging </w:t>
      </w:r>
      <w:bookmarkEnd w:id="3"/>
    </w:p>
    <w:sectPr w:rsidR="00066C63" w:rsidRPr="002A1BD3" w:rsidSect="00175365">
      <w:headerReference w:type="default" r:id="rId13"/>
      <w:type w:val="continuous"/>
      <w:pgSz w:w="12240" w:h="15840"/>
      <w:pgMar w:top="720" w:right="1080" w:bottom="432" w:left="1080" w:header="720" w:footer="677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FB30AB" w14:textId="77777777" w:rsidR="008004C8" w:rsidRDefault="008004C8" w:rsidP="007D247E">
      <w:r>
        <w:separator/>
      </w:r>
    </w:p>
  </w:endnote>
  <w:endnote w:type="continuationSeparator" w:id="0">
    <w:p w14:paraId="2CA0920F" w14:textId="77777777" w:rsidR="008004C8" w:rsidRDefault="008004C8" w:rsidP="007D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D Sans">
    <w:charset w:val="00"/>
    <w:family w:val="auto"/>
    <w:pitch w:val="variable"/>
    <w:sig w:usb0="00000001" w:usb1="400060F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7FD41" w14:textId="77777777" w:rsidR="00AF7643" w:rsidRPr="00C80CBA" w:rsidRDefault="00081EF9" w:rsidP="007D247E">
    <w:pPr>
      <w:pStyle w:val="Footer"/>
      <w:framePr w:wrap="around" w:vAnchor="text" w:hAnchor="margin" w:xAlign="center" w:y="1"/>
      <w:rPr>
        <w:rStyle w:val="PageNumber"/>
      </w:rPr>
    </w:pPr>
    <w:r w:rsidRPr="00A44DE4">
      <w:rPr>
        <w:rStyle w:val="PageNumber"/>
        <w:rFonts w:ascii="JD Sans" w:hAnsi="JD Sans"/>
      </w:rPr>
      <w:fldChar w:fldCharType="begin"/>
    </w:r>
    <w:r w:rsidR="00AF7643" w:rsidRPr="00A44DE4">
      <w:rPr>
        <w:rStyle w:val="PageNumber"/>
        <w:rFonts w:ascii="JD Sans" w:hAnsi="JD Sans"/>
      </w:rPr>
      <w:instrText xml:space="preserve">PAGE  </w:instrText>
    </w:r>
    <w:r w:rsidRPr="00A44DE4">
      <w:rPr>
        <w:rStyle w:val="PageNumber"/>
        <w:rFonts w:ascii="JD Sans" w:hAnsi="JD Sans"/>
      </w:rPr>
      <w:fldChar w:fldCharType="end"/>
    </w:r>
  </w:p>
  <w:p w14:paraId="58DB8B77" w14:textId="77777777" w:rsidR="00AF7643" w:rsidRPr="00A44DE4" w:rsidRDefault="00AF7643">
    <w:pPr>
      <w:pStyle w:val="Footer"/>
      <w:rPr>
        <w:rFonts w:ascii="JD Sans" w:hAnsi="JD San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463586" w14:textId="77777777" w:rsidR="008004C8" w:rsidRDefault="008004C8" w:rsidP="007D247E">
      <w:r>
        <w:separator/>
      </w:r>
    </w:p>
  </w:footnote>
  <w:footnote w:type="continuationSeparator" w:id="0">
    <w:p w14:paraId="44707AC4" w14:textId="77777777" w:rsidR="008004C8" w:rsidRDefault="008004C8" w:rsidP="007D2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CD9E2" w14:textId="77777777" w:rsidR="00AF7643" w:rsidRPr="001F50D7" w:rsidRDefault="001F50D7" w:rsidP="001F50D7">
    <w:pPr>
      <w:pStyle w:val="Header"/>
    </w:pPr>
    <w:r>
      <w:rPr>
        <w:noProof/>
      </w:rPr>
      <w:drawing>
        <wp:anchor distT="0" distB="0" distL="114300" distR="114300" simplePos="0" relativeHeight="251777024" behindDoc="0" locked="0" layoutInCell="1" allowOverlap="1" wp14:anchorId="5331C3F5" wp14:editId="37375E7A">
          <wp:simplePos x="0" y="0"/>
          <wp:positionH relativeFrom="column">
            <wp:posOffset>4145280</wp:posOffset>
          </wp:positionH>
          <wp:positionV relativeFrom="paragraph">
            <wp:posOffset>523240</wp:posOffset>
          </wp:positionV>
          <wp:extent cx="2933700" cy="1160780"/>
          <wp:effectExtent l="0" t="0" r="1270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JD_gy_2cc_Tag_Gray_Lo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9300"/>
                  <a:stretch/>
                </pic:blipFill>
                <pic:spPr bwMode="auto">
                  <a:xfrm>
                    <a:off x="0" y="0"/>
                    <a:ext cx="2933700" cy="1160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62304B4E" wp14:editId="738A00F3">
              <wp:simplePos x="0" y="0"/>
              <wp:positionH relativeFrom="column">
                <wp:posOffset>-6350</wp:posOffset>
              </wp:positionH>
              <wp:positionV relativeFrom="paragraph">
                <wp:posOffset>1616074</wp:posOffset>
              </wp:positionV>
              <wp:extent cx="7086600" cy="0"/>
              <wp:effectExtent l="0" t="0" r="25400" b="25400"/>
              <wp:wrapNone/>
              <wp:docPr id="6" name="Straight Connector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8DBF44" id="Straight Connector 3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pt,127.25pt" to="557.5pt,1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" strokecolor="#7f7f7f [1612]" strokeweight=".5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56C72" w14:textId="77777777" w:rsidR="00020226" w:rsidRPr="00B72CD9" w:rsidRDefault="00020226" w:rsidP="00B72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1546D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9EA07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61E90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A1CE0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FF8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125CA61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58AC4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23AD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32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5A23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8386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CC25AD"/>
    <w:multiLevelType w:val="hybridMultilevel"/>
    <w:tmpl w:val="9D6EF88A"/>
    <w:lvl w:ilvl="0" w:tplc="729C5D02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640D2"/>
    <w:multiLevelType w:val="multilevel"/>
    <w:tmpl w:val="04090023"/>
    <w:lvl w:ilvl="0">
      <w:start w:val="1"/>
      <w:numFmt w:val="upperRoman"/>
      <w:lvlText w:val="Article %1."/>
      <w:lvlJc w:val="left"/>
      <w:rPr>
        <w:rFonts w:cs="Times New Roman"/>
      </w:rPr>
    </w:lvl>
    <w:lvl w:ilvl="1">
      <w:start w:val="1"/>
      <w:numFmt w:val="decimalZero"/>
      <w:isLgl/>
      <w:lvlText w:val="Section %1.%2"/>
      <w:lvlJc w:val="left"/>
      <w:rPr>
        <w:rFonts w:cs="Times New Roman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cs="Times New Roman"/>
      </w:rPr>
    </w:lvl>
  </w:abstractNum>
  <w:abstractNum w:abstractNumId="13" w15:restartNumberingAfterBreak="0">
    <w:nsid w:val="0C3F6E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4" w15:restartNumberingAfterBreak="0">
    <w:nsid w:val="0F950C0B"/>
    <w:multiLevelType w:val="hybridMultilevel"/>
    <w:tmpl w:val="82CC443A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FC44EE"/>
    <w:multiLevelType w:val="multilevel"/>
    <w:tmpl w:val="1E62D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E33D5A"/>
    <w:multiLevelType w:val="hybridMultilevel"/>
    <w:tmpl w:val="C294233C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C74ED8"/>
    <w:multiLevelType w:val="multilevel"/>
    <w:tmpl w:val="53962B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C04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8D03DF"/>
    <w:multiLevelType w:val="multilevel"/>
    <w:tmpl w:val="C294233C"/>
    <w:lvl w:ilvl="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C46235"/>
    <w:multiLevelType w:val="hybridMultilevel"/>
    <w:tmpl w:val="B7245860"/>
    <w:lvl w:ilvl="0" w:tplc="9EF47E54">
      <w:start w:val="1"/>
      <w:numFmt w:val="bullet"/>
      <w:pStyle w:val="Style2"/>
      <w:lvlText w:val="−"/>
      <w:lvlJc w:val="left"/>
      <w:pPr>
        <w:ind w:left="720" w:hanging="360"/>
      </w:pPr>
      <w:rPr>
        <w:rFonts w:ascii="Verdana" w:hAnsi="Verdana" w:hint="default"/>
      </w:rPr>
    </w:lvl>
    <w:lvl w:ilvl="1" w:tplc="D21C1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4D3C26"/>
    <w:multiLevelType w:val="multilevel"/>
    <w:tmpl w:val="055CD374"/>
    <w:lvl w:ilvl="0">
      <w:start w:val="1"/>
      <w:numFmt w:val="bullet"/>
      <w:lvlText w:val="–"/>
      <w:lvlJc w:val="left"/>
      <w:pPr>
        <w:ind w:left="360" w:hanging="360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475593"/>
    <w:multiLevelType w:val="hybridMultilevel"/>
    <w:tmpl w:val="6D2A7466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A11E21"/>
    <w:multiLevelType w:val="hybridMultilevel"/>
    <w:tmpl w:val="64A80A5E"/>
    <w:lvl w:ilvl="0" w:tplc="0DC0EA3A">
      <w:start w:val="1"/>
      <w:numFmt w:val="bullet"/>
      <w:lvlText w:val="–"/>
      <w:lvlJc w:val="left"/>
      <w:pPr>
        <w:ind w:left="360" w:hanging="360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830F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5" w15:restartNumberingAfterBreak="0">
    <w:nsid w:val="2F5E538A"/>
    <w:multiLevelType w:val="hybridMultilevel"/>
    <w:tmpl w:val="531E2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B3090F"/>
    <w:multiLevelType w:val="multilevel"/>
    <w:tmpl w:val="0409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7" w15:restartNumberingAfterBreak="0">
    <w:nsid w:val="3C75236B"/>
    <w:multiLevelType w:val="multilevel"/>
    <w:tmpl w:val="C294233C"/>
    <w:lvl w:ilvl="0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4E6712"/>
    <w:multiLevelType w:val="multilevel"/>
    <w:tmpl w:val="ECFC1FE4"/>
    <w:lvl w:ilvl="0">
      <w:start w:val="1"/>
      <w:numFmt w:val="bullet"/>
      <w:lvlText w:val="—"/>
      <w:lvlJc w:val="left"/>
      <w:pPr>
        <w:ind w:left="360" w:hanging="360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D420A"/>
    <w:multiLevelType w:val="hybridMultilevel"/>
    <w:tmpl w:val="069A99C0"/>
    <w:lvl w:ilvl="0" w:tplc="FB2092CA">
      <w:start w:val="1"/>
      <w:numFmt w:val="bullet"/>
      <w:pStyle w:val="BulletedTextJD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E15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DA26666"/>
    <w:multiLevelType w:val="hybridMultilevel"/>
    <w:tmpl w:val="8BAA9EFC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F3FE8"/>
    <w:multiLevelType w:val="hybridMultilevel"/>
    <w:tmpl w:val="BC606490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38283A"/>
    <w:multiLevelType w:val="multilevel"/>
    <w:tmpl w:val="14429892"/>
    <w:lvl w:ilvl="0">
      <w:start w:val="1"/>
      <w:numFmt w:val="bullet"/>
      <w:lvlText w:val="–"/>
      <w:lvlJc w:val="left"/>
      <w:pPr>
        <w:tabs>
          <w:tab w:val="num" w:pos="269"/>
        </w:tabs>
        <w:ind w:left="269" w:hanging="269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C4ED9"/>
    <w:multiLevelType w:val="hybridMultilevel"/>
    <w:tmpl w:val="B8F87956"/>
    <w:lvl w:ilvl="0" w:tplc="5C325AC4">
      <w:start w:val="1"/>
      <w:numFmt w:val="bullet"/>
      <w:lvlText w:val="–"/>
      <w:lvlJc w:val="left"/>
      <w:pPr>
        <w:tabs>
          <w:tab w:val="num" w:pos="216"/>
        </w:tabs>
        <w:ind w:left="216" w:hanging="216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D3CBF"/>
    <w:multiLevelType w:val="multilevel"/>
    <w:tmpl w:val="A4583638"/>
    <w:lvl w:ilvl="0">
      <w:start w:val="1"/>
      <w:numFmt w:val="bullet"/>
      <w:lvlText w:val="–"/>
      <w:lvlJc w:val="left"/>
      <w:pPr>
        <w:tabs>
          <w:tab w:val="num" w:pos="259"/>
        </w:tabs>
        <w:ind w:left="259" w:hanging="259"/>
      </w:pPr>
      <w:rPr>
        <w:rFonts w:ascii="Verdana" w:hAnsi="Verdana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932EEE"/>
    <w:multiLevelType w:val="hybridMultilevel"/>
    <w:tmpl w:val="5B3445D8"/>
    <w:lvl w:ilvl="0" w:tplc="F5823516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12"/>
  </w:num>
  <w:num w:numId="4">
    <w:abstractNumId w:val="26"/>
  </w:num>
  <w:num w:numId="5">
    <w:abstractNumId w:val="34"/>
  </w:num>
  <w:num w:numId="6">
    <w:abstractNumId w:val="17"/>
  </w:num>
  <w:num w:numId="7">
    <w:abstractNumId w:val="10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  <w:num w:numId="12">
    <w:abstractNumId w:val="9"/>
  </w:num>
  <w:num w:numId="13">
    <w:abstractNumId w:val="4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28"/>
  </w:num>
  <w:num w:numId="20">
    <w:abstractNumId w:val="21"/>
  </w:num>
  <w:num w:numId="21">
    <w:abstractNumId w:val="33"/>
  </w:num>
  <w:num w:numId="22">
    <w:abstractNumId w:val="35"/>
  </w:num>
  <w:num w:numId="23">
    <w:abstractNumId w:val="18"/>
  </w:num>
  <w:num w:numId="24">
    <w:abstractNumId w:val="30"/>
  </w:num>
  <w:num w:numId="25">
    <w:abstractNumId w:val="23"/>
  </w:num>
  <w:num w:numId="26">
    <w:abstractNumId w:val="29"/>
  </w:num>
  <w:num w:numId="27">
    <w:abstractNumId w:val="16"/>
  </w:num>
  <w:num w:numId="28">
    <w:abstractNumId w:val="19"/>
  </w:num>
  <w:num w:numId="29">
    <w:abstractNumId w:val="27"/>
  </w:num>
  <w:num w:numId="30">
    <w:abstractNumId w:val="36"/>
  </w:num>
  <w:num w:numId="31">
    <w:abstractNumId w:val="20"/>
  </w:num>
  <w:num w:numId="32">
    <w:abstractNumId w:val="20"/>
    <w:lvlOverride w:ilvl="0">
      <w:startOverride w:val="1"/>
    </w:lvlOverride>
  </w:num>
  <w:num w:numId="33">
    <w:abstractNumId w:val="31"/>
  </w:num>
  <w:num w:numId="34">
    <w:abstractNumId w:val="14"/>
  </w:num>
  <w:num w:numId="35">
    <w:abstractNumId w:val="32"/>
  </w:num>
  <w:num w:numId="36">
    <w:abstractNumId w:val="20"/>
  </w:num>
  <w:num w:numId="37">
    <w:abstractNumId w:val="22"/>
  </w:num>
  <w:num w:numId="38">
    <w:abstractNumId w:val="20"/>
  </w:num>
  <w:num w:numId="39">
    <w:abstractNumId w:val="20"/>
  </w:num>
  <w:num w:numId="40">
    <w:abstractNumId w:val="25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009"/>
    <w:rsid w:val="00006D5F"/>
    <w:rsid w:val="00012BC1"/>
    <w:rsid w:val="00013099"/>
    <w:rsid w:val="00016002"/>
    <w:rsid w:val="00020226"/>
    <w:rsid w:val="00025D36"/>
    <w:rsid w:val="000341AA"/>
    <w:rsid w:val="00051930"/>
    <w:rsid w:val="00066C63"/>
    <w:rsid w:val="000731F3"/>
    <w:rsid w:val="00073E65"/>
    <w:rsid w:val="00076BC6"/>
    <w:rsid w:val="00081EF9"/>
    <w:rsid w:val="00082B59"/>
    <w:rsid w:val="00084B7C"/>
    <w:rsid w:val="00087407"/>
    <w:rsid w:val="000A436B"/>
    <w:rsid w:val="000C66E6"/>
    <w:rsid w:val="000C6CAB"/>
    <w:rsid w:val="000C7418"/>
    <w:rsid w:val="000D7B54"/>
    <w:rsid w:val="00100039"/>
    <w:rsid w:val="0011001A"/>
    <w:rsid w:val="00117BB0"/>
    <w:rsid w:val="001232E5"/>
    <w:rsid w:val="00123B3B"/>
    <w:rsid w:val="00175365"/>
    <w:rsid w:val="00195CF0"/>
    <w:rsid w:val="001C4009"/>
    <w:rsid w:val="001C5BAC"/>
    <w:rsid w:val="001C70EB"/>
    <w:rsid w:val="001D5E01"/>
    <w:rsid w:val="001D7A06"/>
    <w:rsid w:val="001F50D7"/>
    <w:rsid w:val="00203879"/>
    <w:rsid w:val="002075FE"/>
    <w:rsid w:val="00214A17"/>
    <w:rsid w:val="00214AE5"/>
    <w:rsid w:val="00244D0E"/>
    <w:rsid w:val="00260F3B"/>
    <w:rsid w:val="002614F5"/>
    <w:rsid w:val="00264776"/>
    <w:rsid w:val="00265875"/>
    <w:rsid w:val="00270A67"/>
    <w:rsid w:val="002A1BD3"/>
    <w:rsid w:val="002A634B"/>
    <w:rsid w:val="00316A43"/>
    <w:rsid w:val="0033306F"/>
    <w:rsid w:val="00334703"/>
    <w:rsid w:val="003469E6"/>
    <w:rsid w:val="0035553B"/>
    <w:rsid w:val="003734B7"/>
    <w:rsid w:val="003945BE"/>
    <w:rsid w:val="00397D3E"/>
    <w:rsid w:val="003A523A"/>
    <w:rsid w:val="003A5F95"/>
    <w:rsid w:val="003E1B68"/>
    <w:rsid w:val="00416DF7"/>
    <w:rsid w:val="00456ED6"/>
    <w:rsid w:val="0046230A"/>
    <w:rsid w:val="004C2D34"/>
    <w:rsid w:val="004C4D9F"/>
    <w:rsid w:val="004C6575"/>
    <w:rsid w:val="004E7420"/>
    <w:rsid w:val="00515F99"/>
    <w:rsid w:val="00517996"/>
    <w:rsid w:val="005267EB"/>
    <w:rsid w:val="00537762"/>
    <w:rsid w:val="0056156E"/>
    <w:rsid w:val="00566BC4"/>
    <w:rsid w:val="00570092"/>
    <w:rsid w:val="0059745B"/>
    <w:rsid w:val="005A12BB"/>
    <w:rsid w:val="005B02E0"/>
    <w:rsid w:val="005C2B1D"/>
    <w:rsid w:val="005E0D8C"/>
    <w:rsid w:val="005E3360"/>
    <w:rsid w:val="005E6841"/>
    <w:rsid w:val="0061167E"/>
    <w:rsid w:val="0064772F"/>
    <w:rsid w:val="00665199"/>
    <w:rsid w:val="00673D88"/>
    <w:rsid w:val="00684F12"/>
    <w:rsid w:val="006866DC"/>
    <w:rsid w:val="006A1DC4"/>
    <w:rsid w:val="006B6B34"/>
    <w:rsid w:val="006B6E1B"/>
    <w:rsid w:val="006C2FD8"/>
    <w:rsid w:val="006D4764"/>
    <w:rsid w:val="006E00A3"/>
    <w:rsid w:val="006F1955"/>
    <w:rsid w:val="00705C17"/>
    <w:rsid w:val="007243E6"/>
    <w:rsid w:val="0075696F"/>
    <w:rsid w:val="00763934"/>
    <w:rsid w:val="0077703C"/>
    <w:rsid w:val="007C22F0"/>
    <w:rsid w:val="007D247E"/>
    <w:rsid w:val="007F21B8"/>
    <w:rsid w:val="008004C8"/>
    <w:rsid w:val="00821B49"/>
    <w:rsid w:val="00831287"/>
    <w:rsid w:val="00833E27"/>
    <w:rsid w:val="008352AC"/>
    <w:rsid w:val="008662B7"/>
    <w:rsid w:val="008A3CED"/>
    <w:rsid w:val="008C75A3"/>
    <w:rsid w:val="008D5366"/>
    <w:rsid w:val="008E2BF7"/>
    <w:rsid w:val="008F470E"/>
    <w:rsid w:val="00960DA7"/>
    <w:rsid w:val="009625DA"/>
    <w:rsid w:val="0099160E"/>
    <w:rsid w:val="0099199E"/>
    <w:rsid w:val="009C3857"/>
    <w:rsid w:val="009D6429"/>
    <w:rsid w:val="00A10E6B"/>
    <w:rsid w:val="00A15E85"/>
    <w:rsid w:val="00A23BA2"/>
    <w:rsid w:val="00A26A13"/>
    <w:rsid w:val="00A44030"/>
    <w:rsid w:val="00A65755"/>
    <w:rsid w:val="00A807D5"/>
    <w:rsid w:val="00A82BF5"/>
    <w:rsid w:val="00AA1096"/>
    <w:rsid w:val="00AB4476"/>
    <w:rsid w:val="00AC183A"/>
    <w:rsid w:val="00AD33A1"/>
    <w:rsid w:val="00AE4CB7"/>
    <w:rsid w:val="00AF5540"/>
    <w:rsid w:val="00AF7643"/>
    <w:rsid w:val="00B051A5"/>
    <w:rsid w:val="00B12283"/>
    <w:rsid w:val="00B1625B"/>
    <w:rsid w:val="00B40C3E"/>
    <w:rsid w:val="00B561D1"/>
    <w:rsid w:val="00B57A3C"/>
    <w:rsid w:val="00B62035"/>
    <w:rsid w:val="00B64A40"/>
    <w:rsid w:val="00B72CD9"/>
    <w:rsid w:val="00B8004E"/>
    <w:rsid w:val="00B94F91"/>
    <w:rsid w:val="00BA3291"/>
    <w:rsid w:val="00BC7831"/>
    <w:rsid w:val="00BE207A"/>
    <w:rsid w:val="00BF4936"/>
    <w:rsid w:val="00BF4D89"/>
    <w:rsid w:val="00BF6122"/>
    <w:rsid w:val="00C10DB0"/>
    <w:rsid w:val="00C130B3"/>
    <w:rsid w:val="00C1774A"/>
    <w:rsid w:val="00C30854"/>
    <w:rsid w:val="00C352A1"/>
    <w:rsid w:val="00C47069"/>
    <w:rsid w:val="00C80726"/>
    <w:rsid w:val="00C8346C"/>
    <w:rsid w:val="00C87377"/>
    <w:rsid w:val="00C95968"/>
    <w:rsid w:val="00CA6E6A"/>
    <w:rsid w:val="00CB2368"/>
    <w:rsid w:val="00CE3FA3"/>
    <w:rsid w:val="00CF3A93"/>
    <w:rsid w:val="00CF52DF"/>
    <w:rsid w:val="00D54EC6"/>
    <w:rsid w:val="00D83C23"/>
    <w:rsid w:val="00D84C18"/>
    <w:rsid w:val="00D94A84"/>
    <w:rsid w:val="00DA5816"/>
    <w:rsid w:val="00DC1F63"/>
    <w:rsid w:val="00DE470A"/>
    <w:rsid w:val="00DF65CA"/>
    <w:rsid w:val="00E048EC"/>
    <w:rsid w:val="00E0589D"/>
    <w:rsid w:val="00E11E4B"/>
    <w:rsid w:val="00E152FA"/>
    <w:rsid w:val="00E205FA"/>
    <w:rsid w:val="00E2143B"/>
    <w:rsid w:val="00E3060F"/>
    <w:rsid w:val="00E34749"/>
    <w:rsid w:val="00E45597"/>
    <w:rsid w:val="00E564A1"/>
    <w:rsid w:val="00E808BA"/>
    <w:rsid w:val="00E8641D"/>
    <w:rsid w:val="00E9572F"/>
    <w:rsid w:val="00EB41B8"/>
    <w:rsid w:val="00EC0ECF"/>
    <w:rsid w:val="00EE48C6"/>
    <w:rsid w:val="00EF0C3E"/>
    <w:rsid w:val="00F02CDF"/>
    <w:rsid w:val="00F170A1"/>
    <w:rsid w:val="00F248AC"/>
    <w:rsid w:val="00F258BC"/>
    <w:rsid w:val="00F30802"/>
    <w:rsid w:val="00F40518"/>
    <w:rsid w:val="00F47C97"/>
    <w:rsid w:val="00F50A24"/>
    <w:rsid w:val="00F61B8D"/>
    <w:rsid w:val="00F70146"/>
    <w:rsid w:val="00F7645C"/>
    <w:rsid w:val="00F96DE7"/>
    <w:rsid w:val="00FA4427"/>
    <w:rsid w:val="00FB596B"/>
    <w:rsid w:val="00FC2ABE"/>
    <w:rsid w:val="00FE4A75"/>
    <w:rsid w:val="00FF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EB7DAC"/>
  <w15:docId w15:val="{DDFCCBDB-833B-4C14-BDF8-284A54E3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Times New Roman"/>
        <w:lang w:val="en-US" w:eastAsia="en-US" w:bidi="ar-SA"/>
      </w:rPr>
    </w:rPrDefault>
    <w:pPrDefault>
      <w:pPr>
        <w:spacing w:after="120" w:line="280" w:lineRule="exact"/>
      </w:pPr>
    </w:pPrDefault>
  </w:docDefaults>
  <w:latentStyles w:defLockedState="0" w:defUIPriority="1" w:defSemiHidden="0" w:defUnhideWhenUsed="0" w:defQFormat="0" w:count="375">
    <w:lsdException w:name="Normal" w:qFormat="1"/>
    <w:lsdException w:name="heading 1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0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semiHidden/>
    <w:qFormat/>
    <w:rsid w:val="00E048EC"/>
    <w:rPr>
      <w:rFonts w:ascii="Verdana" w:eastAsia="Times New Roman" w:hAnsi="Verdana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rsid w:val="00E048EC"/>
    <w:pPr>
      <w:keepNext/>
      <w:spacing w:before="240" w:after="60"/>
      <w:outlineLvl w:val="0"/>
    </w:pPr>
    <w:rPr>
      <w:rFonts w:ascii="Calibri" w:hAnsi="Calibr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E048EC"/>
    <w:rPr>
      <w:rFonts w:ascii="Calibri" w:eastAsia="Times New Roman" w:hAnsi="Calibri"/>
      <w:b/>
      <w:bCs/>
      <w:color w:val="000000"/>
      <w:kern w:val="32"/>
      <w:sz w:val="32"/>
      <w:szCs w:val="32"/>
    </w:rPr>
  </w:style>
  <w:style w:type="paragraph" w:customStyle="1" w:styleId="StoryHeaderJD">
    <w:name w:val="Story Header – JD"/>
    <w:basedOn w:val="Normal"/>
    <w:uiPriority w:val="1"/>
    <w:qFormat/>
    <w:rsid w:val="00570092"/>
    <w:pPr>
      <w:spacing w:before="240" w:after="180" w:line="240" w:lineRule="auto"/>
    </w:pPr>
    <w:rPr>
      <w:rFonts w:ascii="Arial" w:eastAsia="Cambria" w:hAnsi="Arial" w:cstheme="majorHAnsi"/>
      <w:b/>
      <w:bCs/>
      <w:color w:val="000000" w:themeColor="text1"/>
      <w:spacing w:val="4"/>
      <w:kern w:val="24"/>
      <w:sz w:val="32"/>
      <w:szCs w:val="26"/>
    </w:rPr>
  </w:style>
  <w:style w:type="paragraph" w:customStyle="1" w:styleId="TextJD">
    <w:name w:val="Text – JD"/>
    <w:uiPriority w:val="1"/>
    <w:qFormat/>
    <w:rsid w:val="008C75A3"/>
    <w:pPr>
      <w:spacing w:line="264" w:lineRule="auto"/>
    </w:pPr>
    <w:rPr>
      <w:rFonts w:ascii="Arial" w:hAnsi="Arial" w:cstheme="majorHAnsi"/>
      <w:color w:val="000000" w:themeColor="text1"/>
      <w:spacing w:val="8"/>
      <w:kern w:val="24"/>
      <w:sz w:val="22"/>
      <w:szCs w:val="26"/>
    </w:rPr>
  </w:style>
  <w:style w:type="paragraph" w:customStyle="1" w:styleId="BulletedTextJD">
    <w:name w:val="Bulleted Text – JD"/>
    <w:uiPriority w:val="1"/>
    <w:qFormat/>
    <w:rsid w:val="008C75A3"/>
    <w:pPr>
      <w:numPr>
        <w:numId w:val="26"/>
      </w:numPr>
      <w:spacing w:line="264" w:lineRule="auto"/>
      <w:ind w:left="180" w:hanging="180"/>
    </w:pPr>
    <w:rPr>
      <w:rFonts w:ascii="Arial" w:hAnsi="Arial" w:cstheme="majorHAnsi"/>
      <w:color w:val="000000" w:themeColor="text1"/>
      <w:spacing w:val="8"/>
      <w:kern w:val="24"/>
      <w:sz w:val="22"/>
      <w:szCs w:val="26"/>
    </w:rPr>
  </w:style>
  <w:style w:type="paragraph" w:customStyle="1" w:styleId="FirstStoryHeaderOnlyJD">
    <w:name w:val="First Story Header Only – JD"/>
    <w:basedOn w:val="StoryHeaderJD"/>
    <w:uiPriority w:val="1"/>
    <w:qFormat/>
    <w:rsid w:val="00570092"/>
    <w:pPr>
      <w:spacing w:before="0"/>
    </w:pPr>
  </w:style>
  <w:style w:type="paragraph" w:customStyle="1" w:styleId="CaptionsJD">
    <w:name w:val="Captions – JD"/>
    <w:basedOn w:val="Normal"/>
    <w:uiPriority w:val="1"/>
    <w:qFormat/>
    <w:rsid w:val="008C75A3"/>
    <w:pPr>
      <w:spacing w:after="60" w:line="264" w:lineRule="auto"/>
    </w:pPr>
    <w:rPr>
      <w:rFonts w:ascii="Arial" w:eastAsia="Cambria" w:hAnsi="Arial" w:cstheme="majorHAnsi"/>
      <w:i/>
      <w:iCs/>
      <w:color w:val="000000" w:themeColor="text1"/>
      <w:spacing w:val="8"/>
      <w:kern w:val="24"/>
      <w:sz w:val="18"/>
      <w:szCs w:val="26"/>
    </w:rPr>
  </w:style>
  <w:style w:type="paragraph" w:styleId="Header">
    <w:name w:val="header"/>
    <w:basedOn w:val="Normal"/>
    <w:link w:val="HeaderChar"/>
    <w:uiPriority w:val="1"/>
    <w:semiHidden/>
    <w:rsid w:val="001C70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1"/>
    <w:semiHidden/>
    <w:locked/>
    <w:rsid w:val="0061167E"/>
    <w:rPr>
      <w:rFonts w:ascii="Verdana" w:eastAsia="Times New Roman" w:hAnsi="Verdan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1"/>
    <w:semiHidden/>
    <w:rsid w:val="001C70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1"/>
    <w:semiHidden/>
    <w:locked/>
    <w:rsid w:val="0061167E"/>
    <w:rPr>
      <w:rFonts w:ascii="Verdana" w:eastAsia="Times New Roman" w:hAnsi="Verdana"/>
      <w:color w:val="000000"/>
      <w:sz w:val="24"/>
      <w:szCs w:val="24"/>
    </w:rPr>
  </w:style>
  <w:style w:type="paragraph" w:customStyle="1" w:styleId="NoParagraphStyle">
    <w:name w:val="[No Paragraph Style]"/>
    <w:uiPriority w:val="1"/>
    <w:semiHidden/>
    <w:rsid w:val="00CE637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Verdana" w:eastAsia="Times New Roman" w:hAnsi="Verdana" w:cs="Times-Roman"/>
      <w:color w:val="000000"/>
      <w:sz w:val="24"/>
      <w:szCs w:val="24"/>
    </w:rPr>
  </w:style>
  <w:style w:type="character" w:styleId="PageNumber">
    <w:name w:val="page number"/>
    <w:basedOn w:val="DefaultParagraphFont"/>
    <w:uiPriority w:val="1"/>
    <w:semiHidden/>
    <w:rsid w:val="00F534E3"/>
    <w:rPr>
      <w:rFonts w:cs="Times New Roman"/>
    </w:rPr>
  </w:style>
  <w:style w:type="character" w:styleId="Hyperlink">
    <w:name w:val="Hyperlink"/>
    <w:basedOn w:val="DefaultParagraphFont"/>
    <w:uiPriority w:val="1"/>
    <w:semiHidden/>
    <w:rsid w:val="00806E24"/>
    <w:rPr>
      <w:color w:val="367C2B"/>
      <w:u w:val="single"/>
    </w:rPr>
  </w:style>
  <w:style w:type="paragraph" w:styleId="BalloonText">
    <w:name w:val="Balloon Text"/>
    <w:basedOn w:val="Normal"/>
    <w:link w:val="BalloonTextChar"/>
    <w:uiPriority w:val="1"/>
    <w:semiHidden/>
    <w:rsid w:val="005974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"/>
    <w:semiHidden/>
    <w:rsid w:val="0061167E"/>
    <w:rPr>
      <w:rFonts w:ascii="Tahoma" w:eastAsia="Times New Roman" w:hAnsi="Tahoma" w:cs="Tahoma"/>
      <w:color w:val="000000"/>
      <w:sz w:val="16"/>
      <w:szCs w:val="16"/>
    </w:rPr>
  </w:style>
  <w:style w:type="paragraph" w:customStyle="1" w:styleId="FirstPageSpacer">
    <w:name w:val="FirstPage_Spacer"/>
    <w:basedOn w:val="Normal"/>
    <w:uiPriority w:val="1"/>
    <w:semiHidden/>
    <w:rsid w:val="00270A67"/>
    <w:pPr>
      <w:suppressAutoHyphens/>
      <w:spacing w:after="0" w:line="20" w:lineRule="exact"/>
    </w:pPr>
    <w:rPr>
      <w:rFonts w:eastAsia="Cambria"/>
      <w:noProof/>
      <w:szCs w:val="20"/>
    </w:rPr>
  </w:style>
  <w:style w:type="paragraph" w:customStyle="1" w:styleId="NameofDocumentJD">
    <w:name w:val="Name of Document – JD"/>
    <w:next w:val="Normal"/>
    <w:uiPriority w:val="1"/>
    <w:qFormat/>
    <w:rsid w:val="001F50D7"/>
    <w:pPr>
      <w:spacing w:after="0" w:line="240" w:lineRule="auto"/>
    </w:pPr>
    <w:rPr>
      <w:rFonts w:ascii="Arial" w:eastAsia="JD Sans" w:hAnsi="Arial"/>
      <w:b/>
      <w:color w:val="000000"/>
      <w:sz w:val="50"/>
      <w:szCs w:val="48"/>
    </w:rPr>
  </w:style>
  <w:style w:type="paragraph" w:styleId="ListParagraph">
    <w:name w:val="List Paragraph"/>
    <w:basedOn w:val="Normal"/>
    <w:uiPriority w:val="34"/>
    <w:semiHidden/>
    <w:qFormat/>
    <w:rsid w:val="00A65755"/>
    <w:pPr>
      <w:ind w:left="720"/>
      <w:contextualSpacing/>
    </w:pPr>
  </w:style>
  <w:style w:type="paragraph" w:customStyle="1" w:styleId="Style2">
    <w:name w:val="Style2"/>
    <w:basedOn w:val="ListParagraph"/>
    <w:link w:val="Style2Char"/>
    <w:uiPriority w:val="1"/>
    <w:qFormat/>
    <w:rsid w:val="001C4009"/>
    <w:pPr>
      <w:numPr>
        <w:numId w:val="31"/>
      </w:numPr>
      <w:spacing w:after="0" w:line="240" w:lineRule="auto"/>
    </w:pPr>
    <w:rPr>
      <w:rFonts w:asciiTheme="minorHAnsi" w:hAnsiTheme="minorHAnsi"/>
      <w:color w:val="auto"/>
      <w:sz w:val="22"/>
      <w:szCs w:val="22"/>
    </w:rPr>
  </w:style>
  <w:style w:type="character" w:customStyle="1" w:styleId="Style2Char">
    <w:name w:val="Style2 Char"/>
    <w:basedOn w:val="DefaultParagraphFont"/>
    <w:link w:val="Style2"/>
    <w:uiPriority w:val="1"/>
    <w:rsid w:val="001C4009"/>
    <w:rPr>
      <w:rFonts w:asciiTheme="minorHAnsi" w:eastAsia="Times New Roman" w:hAnsiTheme="minorHAnsi"/>
      <w:sz w:val="22"/>
      <w:szCs w:val="22"/>
    </w:rPr>
  </w:style>
  <w:style w:type="paragraph" w:customStyle="1" w:styleId="Style1">
    <w:name w:val="Style1"/>
    <w:basedOn w:val="Normal"/>
    <w:link w:val="Style1Char"/>
    <w:uiPriority w:val="1"/>
    <w:qFormat/>
    <w:rsid w:val="00EB41B8"/>
    <w:pPr>
      <w:contextualSpacing/>
    </w:pPr>
    <w:rPr>
      <w:rFonts w:asciiTheme="majorHAnsi" w:hAnsiTheme="majorHAnsi"/>
      <w:b/>
      <w:color w:val="FFDE00" w:themeColor="accent1"/>
    </w:rPr>
  </w:style>
  <w:style w:type="character" w:customStyle="1" w:styleId="Style1Char">
    <w:name w:val="Style1 Char"/>
    <w:basedOn w:val="DefaultParagraphFont"/>
    <w:link w:val="Style1"/>
    <w:uiPriority w:val="1"/>
    <w:rsid w:val="00EB41B8"/>
    <w:rPr>
      <w:rFonts w:asciiTheme="majorHAnsi" w:eastAsia="Times New Roman" w:hAnsiTheme="majorHAnsi"/>
      <w:b/>
      <w:color w:val="FFDE00" w:themeColor="accent1"/>
      <w:sz w:val="24"/>
      <w:szCs w:val="24"/>
    </w:rPr>
  </w:style>
  <w:style w:type="paragraph" w:customStyle="1" w:styleId="Style3">
    <w:name w:val="Style3"/>
    <w:basedOn w:val="Style2"/>
    <w:link w:val="Style3Char"/>
    <w:uiPriority w:val="1"/>
    <w:qFormat/>
    <w:rsid w:val="00EB41B8"/>
    <w:pPr>
      <w:numPr>
        <w:numId w:val="0"/>
      </w:numPr>
    </w:pPr>
  </w:style>
  <w:style w:type="character" w:customStyle="1" w:styleId="Style3Char">
    <w:name w:val="Style3 Char"/>
    <w:basedOn w:val="Style2Char"/>
    <w:link w:val="Style3"/>
    <w:uiPriority w:val="1"/>
    <w:rsid w:val="00EB41B8"/>
    <w:rPr>
      <w:rFonts w:asciiTheme="minorHAnsi" w:eastAsia="Times New Roman" w:hAnsiTheme="minorHAnsi"/>
      <w:sz w:val="22"/>
      <w:szCs w:val="22"/>
    </w:rPr>
  </w:style>
  <w:style w:type="paragraph" w:styleId="CommentText">
    <w:name w:val="annotation text"/>
    <w:basedOn w:val="Normal"/>
    <w:link w:val="CommentTextChar"/>
    <w:uiPriority w:val="1"/>
    <w:unhideWhenUsed/>
    <w:rsid w:val="00EB41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1"/>
    <w:rsid w:val="00EB41B8"/>
    <w:rPr>
      <w:rFonts w:ascii="Verdana" w:eastAsia="Times New Roman" w:hAnsi="Verdan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4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s01579\AppData\Local\Microsoft\Windows\Temporary%20Internet%20Files\Content.IE5\8ISP5OT3\Basic_1Column__GY_8p5x11_03.14.18.dotx" TargetMode="External"/></Relationships>
</file>

<file path=word/theme/theme1.xml><?xml version="1.0" encoding="utf-8"?>
<a:theme xmlns:a="http://schemas.openxmlformats.org/drawingml/2006/main" name="JD_VIS_7_15_2017">
  <a:themeElements>
    <a:clrScheme name="JD_VIS_Colors_7_8_2017 1">
      <a:dk1>
        <a:srgbClr val="000000"/>
      </a:dk1>
      <a:lt1>
        <a:srgbClr val="FFFFFF"/>
      </a:lt1>
      <a:dk2>
        <a:srgbClr val="BAB796"/>
      </a:dk2>
      <a:lt2>
        <a:srgbClr val="D9DBC3"/>
      </a:lt2>
      <a:accent1>
        <a:srgbClr val="FFDE00"/>
      </a:accent1>
      <a:accent2>
        <a:srgbClr val="367C2B"/>
      </a:accent2>
      <a:accent3>
        <a:srgbClr val="19581D"/>
      </a:accent3>
      <a:accent4>
        <a:srgbClr val="A3AE57"/>
      </a:accent4>
      <a:accent5>
        <a:srgbClr val="695B37"/>
      </a:accent5>
      <a:accent6>
        <a:srgbClr val="F1A800"/>
      </a:accent6>
      <a:hlink>
        <a:srgbClr val="367C2B"/>
      </a:hlink>
      <a:folHlink>
        <a:srgbClr val="666666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  <a:effectLst/>
      </a:spPr>
      <a:bodyPr lIns="0" tIns="0" rIns="0" bIns="0" rtlCol="0" anchor="ctr"/>
      <a:lstStyle>
        <a:defPPr algn="ctr">
          <a:defRPr sz="1400" dirty="0" err="1" smtClean="0">
            <a:latin typeface="Verdana"/>
            <a:cs typeface="Verdana"/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>
          <a:defRPr sz="1400" dirty="0" err="1" smtClean="0">
            <a:latin typeface="Verdana"/>
            <a:cs typeface="Verdana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JD_VIS_7_15_2017" id="{10ADB7D9-A3E0-4C46-B300-312E86BEA406}" vid="{05032BCA-385E-9642-877D-53284739834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E5EADB4862A044BD01E178C39E2286" ma:contentTypeVersion="2" ma:contentTypeDescription="Create a new document." ma:contentTypeScope="" ma:versionID="cc8d392919cb6ec23c8125209ecf7afb">
  <xsd:schema xmlns:xsd="http://www.w3.org/2001/XMLSchema" xmlns:xs="http://www.w3.org/2001/XMLSchema" xmlns:p="http://schemas.microsoft.com/office/2006/metadata/properties" xmlns:ns2="4ba4b816-a5c0-468b-adb2-ab18865bcc57" xmlns:ns3="48994a24-2028-417a-9005-5d120d55aadc" targetNamespace="http://schemas.microsoft.com/office/2006/metadata/properties" ma:root="true" ma:fieldsID="f81e4e60dd273a47fa9ae86995905248" ns2:_="" ns3:_="">
    <xsd:import namespace="4ba4b816-a5c0-468b-adb2-ab18865bcc57"/>
    <xsd:import namespace="48994a24-2028-417a-9005-5d120d55aad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te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4b816-a5c0-468b-adb2-ab18865bcc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94a24-2028-417a-9005-5d120d55aadc" elementFormDefault="qualified">
    <xsd:import namespace="http://schemas.microsoft.com/office/2006/documentManagement/types"/>
    <xsd:import namespace="http://schemas.microsoft.com/office/infopath/2007/PartnerControls"/>
    <xsd:element name="test" ma:index="9" nillable="true" ma:displayName="test" ma:default="Operational Team" ma:format="Dropdown" ma:internalName="test">
      <xsd:simpleType>
        <xsd:restriction base="dms:Choice">
          <xsd:enumeration value="Data Steward"/>
          <xsd:enumeration value="Customer Data Platform"/>
          <xsd:enumeration value="Operational Team"/>
          <xsd:enumeration value="PSI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48994a24-2028-417a-9005-5d120d55aadc">Data Steward</test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E9B8F-4F54-4317-B1A3-0D7560134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a4b816-a5c0-468b-adb2-ab18865bcc57"/>
    <ds:schemaRef ds:uri="48994a24-2028-417a-9005-5d120d55a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8E112C-74C5-4F34-8712-23C1C34C4161}">
  <ds:schemaRefs>
    <ds:schemaRef ds:uri="http://schemas.microsoft.com/office/2006/metadata/properties"/>
    <ds:schemaRef ds:uri="http://schemas.microsoft.com/office/infopath/2007/PartnerControls"/>
    <ds:schemaRef ds:uri="48994a24-2028-417a-9005-5d120d55aadc"/>
  </ds:schemaRefs>
</ds:datastoreItem>
</file>

<file path=customXml/itemProps3.xml><?xml version="1.0" encoding="utf-8"?>
<ds:datastoreItem xmlns:ds="http://schemas.openxmlformats.org/officeDocument/2006/customXml" ds:itemID="{9B6938C4-30CE-4FAF-8628-F00FAD073B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4121DC-4244-4229-BFBE-B1E2FD6D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Basic_1Column__GY_8p5x11_03.14.18.dotx</Template>
  <TotalTime>0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Basic Retire gy</vt:lpstr>
    </vt:vector>
  </TitlesOfParts>
  <Company>John Deere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Basic Retire gy</dc:title>
  <dc:subject/>
  <dc:creator>Monica A Verbeke-Howe</dc:creator>
  <cp:keywords/>
  <cp:lastModifiedBy>Whitcomb Corey C</cp:lastModifiedBy>
  <cp:revision>2</cp:revision>
  <cp:lastPrinted>2020-02-07T21:59:00Z</cp:lastPrinted>
  <dcterms:created xsi:type="dcterms:W3CDTF">2020-02-21T18:48:00Z</dcterms:created>
  <dcterms:modified xsi:type="dcterms:W3CDTF">2020-02-21T18:48:00Z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32</vt:i4>
  </property>
  <property fmtid="{D5CDD505-2E9C-101B-9397-08002B2CF9AE}" pid="3" name="ContentTypeId">
    <vt:lpwstr>0x010100DCE5EADB4862A044BD01E178C39E2286</vt:lpwstr>
  </property>
</Properties>
</file>